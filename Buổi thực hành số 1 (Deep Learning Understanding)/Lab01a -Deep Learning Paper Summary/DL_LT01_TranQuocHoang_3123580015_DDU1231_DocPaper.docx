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182A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mc:AlternateContent>
          <mc:Choice Requires="wpg">
            <w:drawing>
              <wp:anchor distT="0" distB="0" distL="0" distR="0" simplePos="0" relativeHeight="251659264" behindDoc="1" locked="0" layoutInCell="1" allowOverlap="1">
                <wp:simplePos x="0" y="0"/>
                <wp:positionH relativeFrom="page">
                  <wp:posOffset>304800</wp:posOffset>
                </wp:positionH>
                <wp:positionV relativeFrom="page">
                  <wp:posOffset>304165</wp:posOffset>
                </wp:positionV>
                <wp:extent cx="6951980" cy="10079990"/>
                <wp:effectExtent l="0" t="0" r="1270" b="16510"/>
                <wp:wrapNone/>
                <wp:docPr id="288" name="Group 288"/>
                <wp:cNvGraphicFramePr/>
                <a:graphic xmlns:a="http://schemas.openxmlformats.org/drawingml/2006/main">
                  <a:graphicData uri="http://schemas.microsoft.com/office/word/2010/wordprocessingGroup">
                    <wpg:wgp>
                      <wpg:cNvGrpSpPr/>
                      <wpg:grpSpPr>
                        <a:xfrm>
                          <a:off x="0" y="0"/>
                          <a:ext cx="6951980" cy="10079990"/>
                          <a:chOff x="0" y="0"/>
                          <a:chExt cx="6951980" cy="10079990"/>
                        </a:xfrm>
                      </wpg:grpSpPr>
                      <wps:wsp>
                        <wps:cNvPr id="2"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rap="square" lIns="0" tIns="0" rIns="0" bIns="0" rtlCol="0">
                          <a:noAutofit/>
                        </wps:bodyPr>
                      </wps:wsp>
                      <wps:wsp>
                        <wps:cNvPr id="3"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rap="square" lIns="0" tIns="0" rIns="0" bIns="0" rtlCol="0">
                          <a:noAutofit/>
                        </wps:bodyPr>
                      </wps:wsp>
                      <wps:wsp>
                        <wps:cNvPr id="4"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rap="square" lIns="0" tIns="0" rIns="0" bIns="0" rtlCol="0">
                          <a:noAutofit/>
                        </wps:bodyPr>
                      </wps:wsp>
                      <wps:wsp>
                        <wps:cNvPr id="5"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rap="square" lIns="0" tIns="0" rIns="0" bIns="0" rtlCol="0">
                          <a:noAutofit/>
                        </wps:bodyPr>
                      </wps:wsp>
                      <wps:wsp>
                        <wps:cNvPr id="6"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9"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10"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2"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7"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3"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5"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8"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9"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0"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1"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2"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3"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4"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5"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6"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7"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8"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9"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0"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1"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2"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3"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4"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5"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6"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8"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49"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5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1"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2"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3"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4"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5"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6"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7"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9"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60"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61"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62"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3"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64"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65"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66"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6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68"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9"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0"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1"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2"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3"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4"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5"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6"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7"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8"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79"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0"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1"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2"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3"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4"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5"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6"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7"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8"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9"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0" name="Graphic 90"/>
                        <wps:cNvSpPr/>
                        <wps:spPr>
                          <a:xfrm>
                            <a:off x="347256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1"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2"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3"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4"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5"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7"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8"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9"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0"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1"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2"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3"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4"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05"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06"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7"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08"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9"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0"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1"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2"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3"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4"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5"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6"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17"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8"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rap="square" lIns="0" tIns="0" rIns="0" bIns="0" rtlCol="0">
                          <a:noAutofit/>
                        </wps:bodyPr>
                      </wps:wsp>
                      <wps:wsp>
                        <wps:cNvPr id="119"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rap="square" lIns="0" tIns="0" rIns="0" bIns="0" rtlCol="0">
                          <a:noAutofit/>
                        </wps:bodyPr>
                      </wps:wsp>
                      <wps:wsp>
                        <wps:cNvPr id="120"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rap="square" lIns="0" tIns="0" rIns="0" bIns="0" rtlCol="0">
                          <a:noAutofit/>
                        </wps:bodyPr>
                      </wps:wsp>
                      <wps:wsp>
                        <wps:cNvPr id="121"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rap="square" lIns="0" tIns="0" rIns="0" bIns="0" rtlCol="0">
                          <a:noAutofit/>
                        </wps:bodyPr>
                      </wps:wsp>
                      <wps:wsp>
                        <wps:cNvPr id="122"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3"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4"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5"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6"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7"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8"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29"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0"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1"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2"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3"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4"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5"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6"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7"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8"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9"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0"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1"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2"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3"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4"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5"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6"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7"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48"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9"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0"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51"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2"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rap="square" lIns="0" tIns="0" rIns="0" bIns="0" rtlCol="0">
                          <a:noAutofit/>
                        </wps:bodyPr>
                      </wps:wsp>
                      <wps:wsp>
                        <wps:cNvPr id="153"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rap="square" lIns="0" tIns="0" rIns="0" bIns="0" rtlCol="0">
                          <a:noAutofit/>
                        </wps:bodyPr>
                      </wps:wsp>
                      <wps:wsp>
                        <wps:cNvPr id="154"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5"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6"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7"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8"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9"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1"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2"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3"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4"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5"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6"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7"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8"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9"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0"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71"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2"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3"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4"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5"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6"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7"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8"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9"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0"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1"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2"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3"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4"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5"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6"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7"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8"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9"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90"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1"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2"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3"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4"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5"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6"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7"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8"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9"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0"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201"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2"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203"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204"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5"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6"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7"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8"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9"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0"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1"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2"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4"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5"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6"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7"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8"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9"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0"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1"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2"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3"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5"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6"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7"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8"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29"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0"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2"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3"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4"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235"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236"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7"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38"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9"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0"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1"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2"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4"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5"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6"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7"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48"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9"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0"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1"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2"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3"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4"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5"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6"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7"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8"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9"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0"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1"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2"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3"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4"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5"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6"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7"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68"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9"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0"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71"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2"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3"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4"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5"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6"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7"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8"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9"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0"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1"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2"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3"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4"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85"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3.95pt;height:793.7pt;width:547.4pt;mso-position-horizontal-relative:page;mso-position-vertical-relative:page;z-index:-251657216;mso-width-relative:page;mso-height-relative:page;" coordsize="6951980,10079990" o:gfxdata="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">
                <o:lock v:ext="edit" aspectratio="f"/>
                <v:shape id="Graphic 2" o:spid="_x0000_s1026" o:spt="100" style="position:absolute;left:39928;top:9852685;height:187960;width:187960;" fillcolor="#000080" filled="t" stroked="f" coordsize="187960,187960" o:gfxdata="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ZuIovQAA&#10;ANoAAAAPAAAAAAAAAAEAIAAAACIAAABkcnMvZG93bnJldi54bWxQSwECFAAUAAAACACHTuJAMy8F&#10;njsAAAA5AAAAEAAAAAAAAAABACAAAAAMAQAAZHJzL3NoYXBleG1sLnhtbFBLBQYAAAAABgAGAFsB&#10;AAC2AwAAAAA=&#10;" path="m187452,129235l58204,129235,58204,0,0,0,0,129235,0,187452,58204,187452,187452,187452,187452,129235xe">
                  <v:fill on="t" focussize="0,0"/>
                  <v:stroke on="f"/>
                  <v:imagedata o:title=""/>
                  <o:lock v:ext="edit" aspectratio="f"/>
                  <v:textbox inset="0mm,0mm,0mm,0mm"/>
                </v:shape>
                <v:shape id="Graphic 3" o:spid="_x0000_s1026" o:spt="100" style="position:absolute;left:0;top:9852685;height:227329;width:227965;" fillcolor="#000000" filled="t" stroked="f" coordsize="227965,227329" o:gfxdata="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wXyvQAA&#10;ANoAAAAPAAAAAAAAAAEAIAAAACIAAABkcnMvZG93bnJldi54bWxQSwECFAAUAAAACACHTuJAMy8F&#10;njsAAAA5AAAAEAAAAAAAAAABACAAAAAMAQAAZHJzL3NoYXBleG1sLnhtbFBLBQYAAAAABgAGAFsB&#10;AAC2AwAAAAA=&#10;" path="m137769,29565l8534,29565,8534,0,0,0,0,29565,0,38404,8534,38404,137769,38404,137769,29565xem227380,218541l187756,218541,187756,88087,187756,79552,178917,79552,147828,79552,147828,29565,139293,29565,139293,79552,8534,79552,0,79552,0,88087,0,218541,0,227076,8534,227076,137769,227076,137769,218541,8534,218541,8534,88087,139293,88087,139293,227076,147828,227076,147828,88087,178917,88087,178917,218541,178917,227076,187756,227076,227380,227076,227380,218541xe">
                  <v:fill on="t" focussize="0,0"/>
                  <v:stroke on="f"/>
                  <v:imagedata o:title=""/>
                  <o:lock v:ext="edit" aspectratio="f"/>
                  <v:textbox inset="0mm,0mm,0mm,0mm"/>
                </v:shape>
                <v:shape id="Graphic 4" o:spid="_x0000_s1026" o:spt="100" style="position:absolute;left:39928;top:39902;height:187960;width:187960;" fillcolor="#000080" filled="t" stroked="f" coordsize="187960,187960" o:gfxdata="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D38e8AAAA&#10;2gAAAA8AAAAAAAAAAQAgAAAAIgAAAGRycy9kb3ducmV2LnhtbFBLAQIUABQAAAAIAIdO4kAzLwWe&#10;OwAAADkAAAAQAAAAAAAAAAEAIAAAAAsBAABkcnMvc2hhcGV4bWwueG1sUEsFBgAAAAAGAAYAWwEA&#10;ALUDAAAAAA==&#10;" path="m187452,76l58204,76,0,0,0,58293,0,187452,58204,187452,58204,58293,187452,58293,187452,76xe">
                  <v:fill on="t" focussize="0,0"/>
                  <v:stroke on="f"/>
                  <v:imagedata o:title=""/>
                  <o:lock v:ext="edit" aspectratio="f"/>
                  <v:textbox inset="0mm,0mm,0mm,0mm"/>
                </v:shape>
                <v:shape id="Graphic 5" o:spid="_x0000_s1026" o:spt="100" style="position:absolute;left:0;top:0;height:227965;width:227965;" fillcolor="#000000" filled="t" stroked="f" coordsize="227965,227965" o:gfxdata="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elp74A&#10;AADaAAAADwAAAAAAAAABACAAAAAiAAAAZHJzL2Rvd25yZXYueG1sUEsBAhQAFAAAAAgAh07iQDMv&#10;BZ47AAAAOQAAABAAAAAAAAAAAQAgAAAADQEAAGRycy9zaGFwZXhtbC54bWxQSwUGAAAAAAYABgBb&#10;AQAAtwMAAAAA&#10;" path="m197510,139319l147828,139319,147828,8534,147828,25,0,0,0,8534,0,137820,8534,137820,8534,8534,139293,8534,139293,139319,0,139319,0,147853,139293,147853,139293,178943,8534,178943,0,178892,0,187477,0,227355,8534,227355,8534,187477,139293,187477,147828,187477,147828,178943,147828,147853,197510,147853,197510,139319xem227380,0l188976,0,188976,8534,188976,137820,197510,137820,197510,8534,227380,8534,227380,0xe">
                  <v:fill on="t" focussize="0,0"/>
                  <v:stroke on="f"/>
                  <v:imagedata o:title=""/>
                  <o:lock v:ext="edit" aspectratio="f"/>
                  <v:textbox inset="0mm,0mm,0mm,0mm"/>
                </v:shape>
                <v:shape id="Graphic 6" o:spid="_x0000_s1026" o:spt="100" style="position:absolute;left:228600;top:9981920;height:58419;width:230504;" fillcolor="#000080" filled="t" stroked="f" coordsize="230504,58419" o:gfxdata="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00a28AAAA&#10;2g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7" o:spid="_x0000_s1026" o:spt="100" style="position:absolute;left:228600;top:10071227;height:8890;width:230504;" fillcolor="#000000" filled="t" stroked="f" coordsize="230504,8890" o:gfxdata="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hrUkvQAA&#10;ANo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 o:spid="_x0000_s1026" o:spt="100" style="position:absolute;left:460552;top:9981920;height:58419;width:230504;" fillcolor="#000080" filled="t" stroked="f" coordsize="230504,58419" o:gfxdata="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ufgRLgAAADaAAAA&#10;DwAAAAAAAAABACAAAAAiAAAAZHJzL2Rvd25yZXYueG1sUEsBAhQAFAAAAAgAh07iQDMvBZ47AAAA&#10;OQAAABAAAAAAAAAAAQAgAAAABwEAAGRycy9zaGFwZXhtbC54bWxQSwUGAAAAAAYABgBbAQAAsQMA&#10;AAAA&#10;" path="m230123,0l0,0,0,58216,230123,58216,230123,0xe">
                  <v:fill on="t" focussize="0,0"/>
                  <v:stroke on="f"/>
                  <v:imagedata o:title=""/>
                  <o:lock v:ext="edit" aspectratio="f"/>
                  <v:textbox inset="0mm,0mm,0mm,0mm"/>
                </v:shape>
                <v:shape id="Graphic 9" o:spid="_x0000_s1026" o:spt="100" style="position:absolute;left:460552;top:10071227;height:8890;width:230504;" fillcolor="#000000" filled="t" stroked="f" coordsize="230504,8890" o:gfxdata="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VhM28AAAA&#10;2gAAAA8AAAAAAAAAAQAgAAAAIgAAAGRycy9kb3ducmV2LnhtbFBLAQIUABQAAAAIAIdO4kAzLwWe&#10;OwAAADkAAAAQAAAAAAAAAAEAIAAAAAsBAABkcnMvc2hhcGV4bWwueG1sUEsFBgAAAAAGAAYAWwEA&#10;ALUDAAAAAA==&#10;" path="m230123,0l0,0,0,8534,230123,8534,230123,0xe">
                  <v:fill on="t" focussize="0,0"/>
                  <v:stroke on="f"/>
                  <v:imagedata o:title=""/>
                  <o:lock v:ext="edit" aspectratio="f"/>
                  <v:textbox inset="0mm,0mm,0mm,0mm"/>
                </v:shape>
                <v:shape id="Graphic 10" o:spid="_x0000_s1026" o:spt="100" style="position:absolute;left:692200;top:9981920;height:58419;width:230504;" fillcolor="#000080" filled="t" stroked="f" coordsize="230504,58419" o:gfxdata="UEsDBAoAAAAAAIdO4kAAAAAAAAAAAAAAAAAEAAAAZHJzL1BLAwQUAAAACACHTuJA0bY7ob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6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juh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11" o:spid="_x0000_s1026" o:spt="100" style="position:absolute;left:692200;top:10071227;height:8890;width:230504;" fillcolor="#000000" filled="t" stroked="f" coordsize="230504,8890" o:gfxdata="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g/absAAADb&#10;AAAADwAAAAAAAAABACAAAAAiAAAAZHJzL2Rvd25yZXYueG1sUEsBAhQAFAAAAAgAh07iQDMvBZ47&#10;AAAAOQAAABAAAAAAAAAAAQAgAAAACgEAAGRycy9zaGFwZXhtbC54bWxQSwUGAAAAAAYABgBbAQAA&#10;tAMAAAAA&#10;" path="m230124,0l0,0,0,8534,230124,8534,230124,0xe">
                  <v:fill on="t" focussize="0,0"/>
                  <v:stroke on="f"/>
                  <v:imagedata o:title=""/>
                  <o:lock v:ext="edit" aspectratio="f"/>
                  <v:textbox inset="0mm,0mm,0mm,0mm"/>
                </v:shape>
                <v:shape id="Graphic 12" o:spid="_x0000_s1026" o:spt="100" style="position:absolute;left:923848;top:9981920;height:58419;width:230504;" fillcolor="#000080" filled="t" stroked="f" coordsize="230504,58419" o:gfxdata="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gATb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3" o:spid="_x0000_s1026" o:spt="100" style="position:absolute;left:923848;top:10071227;height:8890;width:230504;" fillcolor="#000000" filled="t" stroked="f" coordsize="230504,8890" o:gfxdata="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YEhb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4" o:spid="_x0000_s1026" o:spt="100" style="position:absolute;left:1155446;top:9981920;height:58419;width:230504;" fillcolor="#000080" filled="t" stroked="f" coordsize="230504,58419" o:gfxdata="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09o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5" o:spid="_x0000_s1026" o:spt="100" style="position:absolute;left:1155446;top:10071227;height:8890;width:230504;" fillcolor="#000000" filled="t" stroked="f" coordsize="230504,8890" o:gfxdata="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M5a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6" o:spid="_x0000_s1026" o:spt="100" style="position:absolute;left:1387094;top:9981920;height:58419;width:230504;" fillcolor="#000080" filled="t" stroked="f" coordsize="230504,58419" o:gfxdata="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EwZO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17" o:spid="_x0000_s1026" o:spt="100" style="position:absolute;left:1387094;top:10071227;height:8890;width:230504;" fillcolor="#000000" filled="t" stroked="f" coordsize="230504,8890" o:gfxdata="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0Ch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8" o:spid="_x0000_s1026" o:spt="100" style="position:absolute;left:1618741;top:9981920;height:58419;width:230504;" fillcolor="#000080" filled="t" stroked="f" coordsize="230504,58419" o:gfxdata="UEsDBAoAAAAAAIdO4kAAAAAAAAAAAAAAAAAEAAAAZHJzL1BLAwQUAAAACACHTuJAL8A3p7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Y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Den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9" o:spid="_x0000_s1026" o:spt="100" style="position:absolute;left:1618741;top:10071227;height:8890;width:230504;" fillcolor="#000000" filled="t" stroked="f" coordsize="230504,8890" o:gfxdata="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4zb7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0" o:spid="_x0000_s1026" o:spt="100" style="position:absolute;left:1850389;top:9981920;height:58419;width:230504;" fillcolor="#000080" filled="t" stroked="f" coordsize="230504,58419" o:gfxdata="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rxH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1" o:spid="_x0000_s1026" o:spt="100" style="position:absolute;left:1850389;top:10071227;height:8890;width:230504;" fillcolor="#000000" filled="t" stroked="f" coordsize="230504,8890" o:gfxdata="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X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22" o:spid="_x0000_s1026" o:spt="100" style="position:absolute;left:2082419;top:9981920;height:58419;width:230504;" fillcolor="#000080" filled="t" stroked="f" coordsize="230504,58419" o:gfxdata="UEsDBAoAAAAAAIdO4kAAAAAAAAAAAAAAAAAEAAAAZHJzL1BLAwQUAAAACACHTuJAgETK8L0AAADb&#10;AAAADwAAAGRycy9kb3ducmV2LnhtbEWPzYrCQBCE78K+w9AL3nRiDipZR3EX/9iDGNcHaDNtEsz0&#10;hMxo1KffEQSPRVV9RU1mN1OJKzWutKxg0I9AEGdWl5wrOPwte2MQziNrrCyTgjs5mE0/OhNMtG05&#10;peve5yJA2CWooPC+TqR0WUEGXd/WxME72cagD7LJpW6wDXBTyTiKht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RMrw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23" o:spid="_x0000_s1026" o:spt="100" style="position:absolute;left:2082419;top:10071227;height:8890;width:230504;" fillcolor="#000000" filled="t" stroked="f" coordsize="230504,8890" o:gfxdata="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rOOL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24" o:spid="_x0000_s1026" o:spt="100" style="position:absolute;left:2314067;top:9981920;height:58419;width:230504;" fillcolor="#000080" filled="t" stroked="f" coordsize="230504,58419" o:gfxdata="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fcf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5" o:spid="_x0000_s1026" o:spt="100" style="position:absolute;left:2314067;top:10071227;height:8890;width:230504;" fillcolor="#000000" filled="t" stroked="f" coordsize="230504,8890" o:gfxdata="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1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6" o:spid="_x0000_s1026" o:spt="100" style="position:absolute;left:2545714;top:9981920;height:58419;width:230504;" fillcolor="#000080" filled="t" stroked="f" coordsize="230504,58419" o:gfxdata="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M8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7" o:spid="_x0000_s1026" o:spt="100" style="position:absolute;left:2545714;top:10071227;height:8890;width:230504;" fillcolor="#000000" filled="t" stroked="f" coordsize="230504,8890" o:gfxdata="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HIO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8" o:spid="_x0000_s1026" o:spt="100" style="position:absolute;left:2777363;top:9981920;height:58419;width:230504;" fillcolor="#000080" filled="t" stroked="f" coordsize="230504,58419" o:gfxdata="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z9G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9" o:spid="_x0000_s1026" o:spt="100" style="position:absolute;left:2777363;top:10071227;height:8890;width:230504;" fillcolor="#000000" filled="t" stroked="f" coordsize="230504,8890" o:gfxdata="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svnS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0" o:spid="_x0000_s1026" o:spt="100" style="position:absolute;left:3009010;top:9981920;height:58419;width:230504;" fillcolor="#000080" filled="t" stroked="f" coordsize="230504,58419" o:gfxdata="UEsDBAoAAAAAAIdO4kAAAAAAAAAAAAAAAAAEAAAAZHJzL1BLAwQUAAAACACHTuJAmgNnwbkAAADb&#10;AAAADwAAAGRycy9kb3ducmV2LnhtbEVPy4rCMBTdD/gP4QruxlQF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DZ8G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1" o:spid="_x0000_s1026" o:spt="100" style="position:absolute;left:3009010;top:10071227;height:8890;width:230504;" fillcolor="#000000" filled="t" stroked="f" coordsize="230504,8890" o:gfxdata="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HWMJ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2" o:spid="_x0000_s1026" o:spt="100" style="position:absolute;left:3240658;top:9981920;height:58419;width:230504;" fillcolor="#000080" filled="t" stroked="f" coordsize="230504,58419" o:gfxdata="UEsDBAoAAAAAAIdO4kAAAAAAAAAAAAAAAAAEAAAAZHJzL1BLAwQUAAAACACHTuJABZ1cLb0AAADb&#10;AAAADwAAAGRycy9kb3ducmV2LnhtbEWP0YrCMBRE3xf8h3AF39ZUB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nVw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33" o:spid="_x0000_s1026" o:spt="100" style="position:absolute;left:3240658;top:10071227;height:8890;width:230504;" fillcolor="#000000" filled="t" stroked="f" coordsize="230504,8890" o:gfxdata="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g1jl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4" o:spid="_x0000_s1026" o:spt="100" style="position:absolute;left:3472560;top:9981920;height:58419;width:230504;" fillcolor="#000080" filled="t" stroked="f" coordsize="230504,58419" o:gfxdata="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4YcK/&#10;AAAA2w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textbox inset="0mm,0mm,0mm,0mm"/>
                </v:shape>
                <v:shape id="Graphic 35" o:spid="_x0000_s1026" o:spt="100" style="position:absolute;left:3472560;top:10071227;height:8890;width:230504;" fillcolor="#000000" filled="t" stroked="f" coordsize="230504,8890" o:gfxdata="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ZlC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6" o:spid="_x0000_s1026" o:spt="100" style="position:absolute;left:3704209;top:9981920;height:58419;width:230504;" fillcolor="#000080" filled="t" stroked="f" coordsize="230504,58419" o:gfxdata="UEsDBAoAAAAAAIdO4kAAAAAAAAAAAAAAAAAEAAAAZHJzL1BLAwQUAAAACACHTuJAeqZaLrwAAADb&#10;AAAADwAAAGRycy9kb3ducmV2LnhtbEWP3YrCMBSE7wXfIRzBO01VUK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mWi68AAAA&#10;2w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37" o:spid="_x0000_s1026" o:spt="100" style="position:absolute;left:3704209;top:10071227;height:8890;width:230504;" fillcolor="#000000" filled="t" stroked="f" coordsize="230504,8890" o:gfxdata="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7he5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8" o:spid="_x0000_s1026" o:spt="100" style="position:absolute;left:3935857;top:9981920;height:58419;width:230504;" fillcolor="#000080" filled="t" stroked="f" coordsize="230504,58419" o:gfxdata="UEsDBAoAAAAAAIdO4kAAAAAAAAAAAAAAAAAEAAAAZHJzL1BLAwQUAAAACACHTuJAZHVrx7kAAADb&#10;AAAADwAAAGRycy9kb3ducmV2LnhtbEVPy4rCMBTdD/gP4QruxlQF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R1a8e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9" o:spid="_x0000_s1026" o:spt="100" style="position:absolute;left:3935857;top:10071227;height:8890;width:230504;" fillcolor="#000000" filled="t" stroked="f" coordsize="230504,8890" o:gfxdata="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28P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0" o:spid="_x0000_s1026" o:spt="100" style="position:absolute;left:4167504;top:9981920;height:58419;width:230504;" fillcolor="#000080" filled="t" stroked="f" coordsize="230504,58419" o:gfxdata="UEsDBAoAAAAAAIdO4kAAAAAAAAAAAAAAAAAEAAAAZHJzL1BLAwQUAAAACACHTuJAwgUUvLkAAADb&#10;AAAADwAAAGRycy9kb3ducmV2LnhtbEVPy4rCMBTdD/gP4QruxlQR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FFLy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41" o:spid="_x0000_s1026" o:spt="100" style="position:absolute;left:4167504;top:10071227;height:8890;width:230504;" fillcolor="#000000" filled="t" stroked="f" coordsize="230504,8890" o:gfxdata="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sQd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2" o:spid="_x0000_s1026" o:spt="100" style="position:absolute;left:4399153;top:9981920;height:58419;width:230504;" fillcolor="#000080" filled="t" stroked="f" coordsize="230504,58419" o:gfxdata="UEsDBAoAAAAAAIdO4kAAAAAAAAAAAAAAAAAEAAAAZHJzL1BLAwQUAAAACACHTuJAXZsvUL0AAADb&#10;AAAADwAAAGRycy9kb3ducmV2LnhtbEWP0YrCMBRE3xf8h3AF39ZUE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my9Q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43" o:spid="_x0000_s1026" o:spt="100" style="position:absolute;left:4399153;top:10071227;height:8890;width:230504;" fillcolor="#000000" filled="t" stroked="f" coordsize="230504,8890" o:gfxdata="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SuY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4" o:spid="_x0000_s1026" o:spt="100" style="position:absolute;left:4630801;top:9981920;height:58419;width:230504;" fillcolor="#000080" filled="t" stroked="f" coordsize="230504,58419" o:gfxdata="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T4Sv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45" o:spid="_x0000_s1026" o:spt="100" style="position:absolute;left:4630801;top:10071227;height:8890;width:230504;" fillcolor="#000000" filled="t" stroked="f" coordsize="230504,8890" o:gfxdata="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AWd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6" o:spid="_x0000_s1026" o:spt="100" style="position:absolute;left:4862448;top:9981920;height:58419;width:230504;" fillcolor="#000080" filled="t" stroked="f" coordsize="230504,58419" o:gfxdata="UEsDBAoAAAAAAIdO4kAAAAAAAAAAAAAAAAAEAAAAZHJzL1BLAwQUAAAACACHTuJAIqApU7wAAADb&#10;AAAADwAAAGRycy9kb3ducmV2LnhtbEWP3YrCMBSE7wXfIRzBO00VUa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gKVO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47" o:spid="_x0000_s1026" o:spt="100" style="position:absolute;left:4862448;top:10071227;height:8890;width:230504;" fillcolor="#000000" filled="t" stroked="f" coordsize="230504,8890" o:gfxdata="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4tm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8" o:spid="_x0000_s1026" o:spt="100" style="position:absolute;left:5094478;top:9981920;height:58419;width:230504;" fillcolor="#000080" filled="t" stroked="f" coordsize="230504,58419" o:gfxdata="UEsDBAoAAAAAAIdO4kAAAAAAAAAAAAAAAAAEAAAAZHJzL1BLAwQUAAAACACHTuJAPHMYurkAAADb&#10;AAAADwAAAGRycy9kb3ducmV2LnhtbEVPy4rCMBTdD/gP4QruxlQR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zGLq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49" o:spid="_x0000_s1026" o:spt="100" style="position:absolute;left:5094478;top:10071227;height:8890;width:230504;" fillcolor="#000000" filled="t" stroked="f" coordsize="230504,8890" o:gfxdata="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Rxy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50" o:spid="_x0000_s1026" o:spt="100" style="position:absolute;left:5326126;top:9981920;height:58419;width:231140;" fillcolor="#000080" filled="t" stroked="f" coordsize="231140,58419" o:gfxdata="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PvTm8AAAA&#10;2w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51" o:spid="_x0000_s1026" o:spt="100" style="position:absolute;left:5326126;top:10071227;height:8890;width:231140;" fillcolor="#000000" filled="t" stroked="f" coordsize="231140,8890" o:gfxdata="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GJG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52" o:spid="_x0000_s1026" o:spt="100" style="position:absolute;left:5559297;top:9981920;height:58419;width:231140;" fillcolor="#000080" filled="t" stroked="f" coordsize="231140,58419" o:gfxdata="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RhtW/&#10;AAAA2w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53" o:spid="_x0000_s1026" o:spt="100" style="position:absolute;left:5559297;top:10071227;height:8890;width:231140;" fillcolor="#000000" filled="t" stroked="f" coordsize="231140,8890" o:gfxdata="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mWaq5AAAA2wAA&#10;AA8AAAAAAAAAAQAgAAAAIgAAAGRycy9kb3ducmV2LnhtbFBLAQIUABQAAAAIAIdO4kAzLwWeOwAA&#10;ADkAAAAQAAAAAAAAAAEAIAAAAAgBAABkcnMvc2hhcGV4bWwueG1sUEsFBgAAAAAGAAYAWwEAALID&#10;AAAAAA==&#10;" path="m231038,0l0,0,0,8534,231038,8534,231038,0xe">
                  <v:fill on="t" focussize="0,0"/>
                  <v:stroke on="f"/>
                  <v:imagedata o:title=""/>
                  <o:lock v:ext="edit" aspectratio="f"/>
                  <v:textbox inset="0mm,0mm,0mm,0mm"/>
                </v:shape>
                <v:shape id="Graphic 54" o:spid="_x0000_s1026" o:spt="100" style="position:absolute;left:5792470;top:9981920;height:58419;width:231775;" fillcolor="#000080" filled="t" stroked="f" coordsize="231775,58419" o:gfxdata="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q/l&#10;b8EAAADb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55" o:spid="_x0000_s1026" o:spt="100" style="position:absolute;left:5792470;top:10071227;height:8890;width:231775;" fillcolor="#000000" filled="t" stroked="f" coordsize="231775,8890" o:gfxdata="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O7ty8AAAA&#10;2wAAAA8AAAAAAAAAAQAgAAAAIgAAAGRycy9kb3ducmV2LnhtbFBLAQIUABQAAAAIAIdO4kAzLwWe&#10;OwAAADkAAAAQAAAAAAAAAAEAIAAAAAsBAABkcnMvc2hhcGV4bWwueG1sUEsFBgAAAAAGAAYAWwEA&#10;ALUDAAAAAA==&#10;" path="m231343,0l0,0,0,8534,231343,8534,231343,0xe">
                  <v:fill on="t" focussize="0,0"/>
                  <v:stroke on="f"/>
                  <v:imagedata o:title=""/>
                  <o:lock v:ext="edit" aspectratio="f"/>
                  <v:textbox inset="0mm,0mm,0mm,0mm"/>
                </v:shape>
                <v:shape id="Graphic 56" o:spid="_x0000_s1026" o:spt="100" style="position:absolute;left:6025641;top:9981920;height:58419;width:231775;" fillcolor="#000080" filled="t" stroked="f" coordsize="231775,58419" o:gfxdata="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Md6D&#10;wAAAANs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57" o:spid="_x0000_s1026" o:spt="100" style="position:absolute;left:6025641;top:10071227;height:8890;width:231775;" fillcolor="#000000" filled="t" stroked="f" coordsize="231775,8890" o:gfxdata="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0NUw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58" o:spid="_x0000_s1026" o:spt="100" style="position:absolute;left:6258814;top:9981920;height:58419;width:231775;" fillcolor="#000080" filled="t" stroked="f" coordsize="231775,58419" o:gfxdata="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var4A&#10;AADbAAAADwAAAAAAAAABACAAAAAiAAAAZHJzL2Rvd25yZXYueG1sUEsBAhQAFAAAAAgAh07iQDMv&#10;BZ47AAAAOQAAABAAAAAAAAAAAQAgAAAADQEAAGRycy9zaGFwZXhtbC54bWxQSwUGAAAAAAYABgBb&#10;AQAAtwMAAAAA&#10;" path="m231343,0l0,0,0,58216,231343,58216,231343,0xe">
                  <v:fill on="t" focussize="0,0"/>
                  <v:stroke on="f"/>
                  <v:imagedata o:title=""/>
                  <o:lock v:ext="edit" aspectratio="f"/>
                  <v:textbox inset="0mm,0mm,0mm,0mm"/>
                </v:shape>
                <v:shape id="Graphic 59" o:spid="_x0000_s1026" o:spt="100" style="position:absolute;left:6258814;top:10071227;height:8890;width:231775;" fillcolor="#000000" filled="t" stroked="f" coordsize="231775,8890" o:gfxdata="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A+TZ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60" o:spid="_x0000_s1026" o:spt="100" style="position:absolute;left:6492240;top:9981920;height:58419;width:231140;" fillcolor="#000080" filled="t" stroked="f" coordsize="231140,58419" o:gfxdata="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N3hLsAAADb&#10;AAAADwAAAAAAAAABACAAAAAiAAAAZHJzL2Rvd25yZXYueG1sUEsBAhQAFAAAAAgAh07iQDMvBZ47&#10;AAAAOQAAABAAAAAAAAAAAQAgAAAACgEAAGRycy9zaGFwZXhtbC54bWxQSwUGAAAAAAYABgBbAQAA&#10;tAMAAAAA&#10;" path="m231038,0l0,0,0,58216,231038,58216,231038,0xe">
                  <v:fill on="t" focussize="0,0"/>
                  <v:stroke on="f"/>
                  <v:imagedata o:title=""/>
                  <o:lock v:ext="edit" aspectratio="f"/>
                  <v:textbox inset="0mm,0mm,0mm,0mm"/>
                </v:shape>
                <v:shape id="Graphic 61" o:spid="_x0000_s1026" o:spt="100" style="position:absolute;left:6492240;top:10071227;height:8890;width:231140;" fillcolor="#000000" filled="t" stroked="f" coordsize="231140,8890" o:gfxdata="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Kj7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62" o:spid="_x0000_s1026" o:spt="100" style="position:absolute;left:228600;top:39979;height:58419;width:230504;" fillcolor="#000080" filled="t" stroked="f" coordsize="230504,58419" o:gfxdata="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5zM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63" o:spid="_x0000_s1026" o:spt="100" style="position:absolute;left:228600;top:0;height:8890;width:230504;" fillcolor="#000000" filled="t" stroked="f" coordsize="230504,8890" o:gfxdata="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MHf4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64" o:spid="_x0000_s1026" o:spt="100" style="position:absolute;left:460552;top:39979;height:58419;width:230504;" fillcolor="#000080" filled="t" stroked="f" coordsize="230504,58419" o:gfxdata="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LTt+8AAAA&#10;2wAAAA8AAAAAAAAAAQAgAAAAIgAAAGRycy9kb3ducmV2LnhtbFBLAQIUABQAAAAIAIdO4kAzLwWe&#10;OwAAADkAAAAQAAAAAAAAAAEAIAAAAAsBAABkcnMvc2hhcGV4bWwueG1sUEsFBgAAAAAGAAYAWwEA&#10;ALUDAAAAAA==&#10;" path="m230123,0l0,0,0,58216,230123,58216,230123,0xe">
                  <v:fill on="t" focussize="0,0"/>
                  <v:stroke on="f"/>
                  <v:imagedata o:title=""/>
                  <o:lock v:ext="edit" aspectratio="f"/>
                  <v:textbox inset="0mm,0mm,0mm,0mm"/>
                </v:shape>
                <v:shape id="Graphic 65" o:spid="_x0000_s1026" o:spt="100" style="position:absolute;left:460552;top:0;height:8890;width:230504;" fillcolor="#000000" filled="t" stroked="f" coordsize="230504,8890" o:gfxdata="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VKF74A&#10;AADbAAAADwAAAAAAAAABACAAAAAiAAAAZHJzL2Rvd25yZXYueG1sUEsBAhQAFAAAAAgAh07iQDMv&#10;BZ47AAAAOQAAABAAAAAAAAAAAQAgAAAADQEAAGRycy9zaGFwZXhtbC54bWxQSwUGAAAAAAYABgBb&#10;AQAAtwMAAAAA&#10;" path="m230123,0l0,0,0,8534,230123,8534,230123,0xe">
                  <v:fill on="t" focussize="0,0"/>
                  <v:stroke on="f"/>
                  <v:imagedata o:title=""/>
                  <o:lock v:ext="edit" aspectratio="f"/>
                  <v:textbox inset="0mm,0mm,0mm,0mm"/>
                </v:shape>
                <v:shape id="Graphic 66" o:spid="_x0000_s1026" o:spt="100" style="position:absolute;left:692200;top:39979;height:58419;width:230504;" fillcolor="#000080" filled="t" stroked="f" coordsize="230504,58419" o:gfxdata="UEsDBAoAAAAAAIdO4kAAAAAAAAAAAAAAAAAEAAAAZHJzL1BLAwQUAAAACACHTuJAaRV1M70AAADb&#10;AAAADwAAAGRycy9kb3ducmV2LnhtbEWPzYrCQBCE78K+w9AL3nSihyhZR3EX/9iDGNcHaDNtEsz0&#10;hMxo1KffEQSPRVV9RU1mN1OJKzWutKxg0I9AEGdWl5wrOPwte2MQziNrrCyTgjs5mE0/OhNMtG05&#10;peve5yJA2CWooPC+TqR0WUEGXd/WxME72cagD7LJpW6wDXBTyWEUxd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XUz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67" o:spid="_x0000_s1026" o:spt="100" style="position:absolute;left:692200;top:0;height:8890;width:230504;" fillcolor="#000000" filled="t" stroked="f" coordsize="230504,8890" o:gfxdata="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tx+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68" o:spid="_x0000_s1026" o:spt="100" style="position:absolute;left:923848;top:39979;height:58419;width:230504;" fillcolor="#000080" filled="t" stroked="f" coordsize="230504,58419" o:gfxdata="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xkTa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69" o:spid="_x0000_s1026" o:spt="100" style="position:absolute;left:923848;top:0;height:8890;width:230504;" fillcolor="#000000" filled="t" stroked="f" coordsize="230504,8890" o:gfxdata="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hAE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0" o:spid="_x0000_s1026" o:spt="100" style="position:absolute;left:1155446;top:39979;height:58419;width:230504;" fillcolor="#000080" filled="t" stroked="f" coordsize="230504,58419" o:gfxdata="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ad4B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71" o:spid="_x0000_s1026" o:spt="100" style="position:absolute;left:1155446;top:0;height:8890;width:230504;" fillcolor="#000000" filled="t" stroked="f" coordsize="230504,8890" o:gfxdata="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fay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2" o:spid="_x0000_s1026" o:spt="100" style="position:absolute;left:1387094;top:39979;height:58419;width:230504;" fillcolor="#000080" filled="t" stroked="f" coordsize="230504,58419" o:gfxdata="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9+X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3" o:spid="_x0000_s1026" o:spt="100" style="position:absolute;left:1387094;top:0;height:8890;width:230504;" fillcolor="#000000" filled="t" stroked="f" coordsize="230504,8890" o:gfxdata="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nhJ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4" o:spid="_x0000_s1026" o:spt="100" style="position:absolute;left:1618741;top:39979;height:58419;width:230504;" fillcolor="#000080" filled="t" stroked="f" coordsize="230504,58419" o:gfxdata="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LYA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75" o:spid="_x0000_s1026" o:spt="100" style="position:absolute;left:1618741;top:0;height:8890;width:230504;" fillcolor="#000000" filled="t" stroked="f" coordsize="230504,8890" o:gfxdata="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zcy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6" o:spid="_x0000_s1026" o:spt="100" style="position:absolute;left:1850389;top:39979;height:58419;width:230504;" fillcolor="#000080" filled="t" stroked="f" coordsize="230504,58419" o:gfxdata="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OPu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7" o:spid="_x0000_s1026" o:spt="100" style="position:absolute;left:1850389;top:0;height:8890;width:230504;" fillcolor="#000000" filled="t" stroked="f" coordsize="230504,8890" o:gfxdata="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LnJ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8" o:spid="_x0000_s1026" o:spt="100" style="position:absolute;left:2082419;top:39979;height:58419;width:230504;" fillcolor="#000080" filled="t" stroked="f" coordsize="230504,58419" o:gfxdata="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H9IHugAAANsA&#10;AAAPAAAAAAAAAAEAIAAAACIAAABkcnMvZG93bnJldi54bWxQSwECFAAUAAAACACHTuJAMy8FnjsA&#10;AAA5AAAAEAAAAAAAAAABACAAAAAJAQAAZHJzL3NoYXBleG1sLnhtbFBLBQYAAAAABgAGAFsBAACz&#10;AwAAAAA=&#10;" path="m230124,0l0,0,0,58216,230124,58216,230124,0xe">
                  <v:fill on="t" focussize="0,0"/>
                  <v:stroke on="f"/>
                  <v:imagedata o:title=""/>
                  <o:lock v:ext="edit" aspectratio="f"/>
                  <v:textbox inset="0mm,0mm,0mm,0mm"/>
                </v:shape>
                <v:shape id="Graphic 79" o:spid="_x0000_s1026" o:spt="100" style="position:absolute;left:2082419;top:0;height:8890;width:230504;" fillcolor="#000000" filled="t" stroked="f" coordsize="230504,8890" o:gfxdata="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HWz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80" o:spid="_x0000_s1026" o:spt="100" style="position:absolute;left:2314067;top:39979;height:58419;width:230504;" fillcolor="#000080" filled="t" stroked="f" coordsize="230504,58419" o:gfxdata="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yuJ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1" o:spid="_x0000_s1026" o:spt="100" style="position:absolute;left:2314067;top:0;height:8890;width:230504;" fillcolor="#000000" filled="t" stroked="f" coordsize="230504,8890" o:gfxdata="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oqr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2" o:spid="_x0000_s1026" o:spt="100" style="position:absolute;left:2545714;top:39979;height:58419;width:230504;" fillcolor="#000080" filled="t" stroked="f" coordsize="230504,58419" o:gfxdata="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KVy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83" o:spid="_x0000_s1026" o:spt="100" style="position:absolute;left:2545714;top:0;height:8890;width:230504;" fillcolor="#000000" filled="t" stroked="f" coordsize="230504,8890" o:gfxdata="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JEC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4" o:spid="_x0000_s1026" o:spt="100" style="position:absolute;left:2777363;top:39979;height:58419;width:230504;" fillcolor="#000080" filled="t" stroked="f" coordsize="230504,58419" o:gfxdata="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HqCW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85" o:spid="_x0000_s1026" o:spt="100" style="position:absolute;left:2777363;top:0;height:8890;width:230504;" fillcolor="#000000" filled="t" stroked="f" coordsize="230504,8890" o:gfxdata="UEsDBAoAAAAAAIdO4kAAAAAAAAAAAAAAAAAEAAAAZHJzL1BLAwQUAAAACACHTuJA55ms7b4AAADb&#10;AAAADwAAAGRycy9kb3ducmV2LnhtbEWPzWrDMBCE74W8g9hCLiWRnD9SN0oOpYFeemgSyHWx1pap&#10;tTKW4sR5+ipQ6HGYmW+Yze7mGtFTF2rPGrKpAkFceFNzpeF03E/WIEJENth4Jg0DBdhtR08bzI2/&#10;8jf1h1iJBOGQowYbY5tLGQpLDsPUt8TJK33nMCbZVdJ0eE1w18iZUivpsOa0YLGld0vFz+HiNPjX&#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ms7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6" o:spid="_x0000_s1026" o:spt="100" style="position:absolute;left:3009010;top:39979;height:58419;width:230504;" fillcolor="#000080" filled="t" stroked="f" coordsize="230504,58419" o:gfxdata="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ZPJ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87" o:spid="_x0000_s1026" o:spt="100" style="position:absolute;left:3009010;top:0;height:8890;width:230504;" fillcolor="#000000" filled="t" stroked="f" coordsize="230504,8890" o:gfxdata="UEsDBAoAAAAAAIdO4kAAAAAAAAAAAAAAAAAEAAAAZHJzL1BLAwQUAAAACACHTuJAeAeXAb4AAADb&#10;AAAADwAAAGRycy9kb3ducmV2LnhtbEWPQWsCMRSE7wX/Q3gFL0WTVVG7NXooFXrpoSp4fWzebpZu&#10;XpZNXF1/fSMUehxm5htms7u5RvTUhdqzhmyqQBAX3tRcaTgd95M1iBCRDTaeScNAAXbb0dMGc+Ov&#10;/E39IVYiQTjkqMHG2OZShsKSwzD1LXHySt85jEl2lTQdXhPcNXKm1FI6rDktWGzp3VLxc7g4Df61&#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eXA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8" o:spid="_x0000_s1026" o:spt="100" style="position:absolute;left:3240658;top:39979;height:58419;width:230504;" fillcolor="#000080" filled="t" stroked="f" coordsize="230504,58419" o:gfxdata="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8qiI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9" o:spid="_x0000_s1026" o:spt="100" style="position:absolute;left:3240658;top:0;height:8890;width:230504;" fillcolor="#000000" filled="t" stroked="f" coordsize="230504,8890" o:gfxdata="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Sm6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0" o:spid="_x0000_s1026" o:spt="100" style="position:absolute;left:3472560;top:39979;height:58419;width:230504;" fillcolor="#000080" filled="t" stroked="f" coordsize="230504,58419" o:gfxdata="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lOPu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91" o:spid="_x0000_s1026" o:spt="100" style="position:absolute;left:3472560;top:0;height:8890;width:230504;" fillcolor="#000000" filled="t" stroked="f" coordsize="230504,8890" o:gfxdata="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ezwz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2" o:spid="_x0000_s1026" o:spt="100" style="position:absolute;left:3704209;top:39979;height:58419;width:230504;" fillcolor="#000080" filled="t" stroked="f" coordsize="230504,58419" o:gfxdata="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MX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93" o:spid="_x0000_s1026" o:spt="100" style="position:absolute;left:3704209;top:0;height:8890;width:230504;" fillcolor="#000000" filled="t" stroked="f" coordsize="230504,8890" o:gfxdata="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5Qff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4" o:spid="_x0000_s1026" o:spt="100" style="position:absolute;left:3935857;top:39979;height:58419;width:230504;" fillcolor="#000080" filled="t" stroked="f" coordsize="230504,58419" o:gfxdata="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ePvi/&#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95" o:spid="_x0000_s1026" o:spt="100" style="position:absolute;left:3935857;top:0;height:8890;width:230504;" fillcolor="#000000" filled="t" stroked="f" coordsize="230504,8890" o:gfxdata="UEsDBAoAAAAAAIdO4kAAAAAAAAAAAAAAAAAEAAAAZHJzL1BLAwQUAAAACACHTuJAYkA6ML4AAADb&#10;AAAADwAAAGRycy9kb3ducmV2LnhtbEWPzWrDMBCE74W8g9hCLiWRnD8aN0oOpYFeemgSyHWx1pap&#10;tTKW4sR5+ipQ6HGYmW+Yze7mGtFTF2rPGrKpAkFceFNzpeF03E9eQYSIbLDxTBoGCrDbjp42mBt/&#10;5W/qD7ESCcIhRw02xjaXMhSWHIapb4mTV/rOYUyyq6Tp8JrgrpEzpVbSYc1pwWJL75aKn8PFafDr&#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A6M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6" o:spid="_x0000_s1026" o:spt="100" style="position:absolute;left:4167504;top:39979;height:58419;width:230504;" fillcolor="#000080" filled="t" stroked="f" coordsize="230504,58419" o:gfxdata="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AFF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97" o:spid="_x0000_s1026" o:spt="100" style="position:absolute;left:4167504;top:0;height:8890;width:230504;" fillcolor="#000000" filled="t" stroked="f" coordsize="230504,8890" o:gfxdata="UEsDBAoAAAAAAIdO4kAAAAAAAAAAAAAAAAAEAAAAZHJzL1BLAwQUAAAACACHTuJA/d4B3L4AAADb&#10;AAAADwAAAGRycy9kb3ducmV2LnhtbEWPQWsCMRSE7wX/Q3gFL0WTVdG6NXooFXrpoSp4fWzebpZu&#10;XpZNXF1/fSMUehxm5htms7u5RvTUhdqzhmyqQBAX3tRcaTgd95NXECEiG2w8k4aBAuy2o6cN5sZf&#10;+Zv6Q6xEgnDIUYONsc2lDIUlh2HqW+Lklb5zGJPsKmk6vCa4a+RMqaV0WHNasNjSu6Xi53BxGvy6&#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B3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8" o:spid="_x0000_s1026" o:spt="100" style="position:absolute;left:4399153;top:39979;height:58419;width:230504;" fillcolor="#000080" filled="t" stroked="f" coordsize="230504,58419" o:gfxdata="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TNP2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99" o:spid="_x0000_s1026" o:spt="100" style="position:absolute;left:4399153;top:0;height:8890;width:230504;" fillcolor="#000000" filled="t" stroked="f" coordsize="230504,8890" o:gfxdata="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DTA1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100" o:spid="_x0000_s1026" o:spt="100" style="position:absolute;left:4630801;top:39979;height:58419;width:230504;" fillcolor="#000080" filled="t" stroked="f" coordsize="230504,58419" o:gfxdata="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TnO/&#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101" o:spid="_x0000_s1026" o:spt="100" style="position:absolute;left:4630801;top:0;height:8890;width:230504;" fillcolor="#000000" filled="t" stroked="f" coordsize="230504,8890" o:gfxdata="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NklL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02" o:spid="_x0000_s1026" o:spt="100" style="position:absolute;left:4862448;top:39979;height:58419;width:230504;" fillcolor="#000080" filled="t" stroked="f" coordsize="230504,58419" o:gfxdata="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N91n7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03" o:spid="_x0000_s1026" o:spt="100" style="position:absolute;left:4862448;top:0;height:8890;width:230504;" fillcolor="#000000" filled="t" stroked="f" coordsize="230504,8890" o:gfxdata="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dX3i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04" o:spid="_x0000_s1026" o:spt="100" style="position:absolute;left:5094478;top:39979;height:58419;width:230504;" fillcolor="#000080" filled="t" stroked="f" coordsize="230504,58419" o:gfxdata="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6SHC8AAAA&#10;3A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105" o:spid="_x0000_s1026" o:spt="100" style="position:absolute;left:5094478;top:0;height:8890;width:230504;" fillcolor="#000000" filled="t" stroked="f" coordsize="230504,8890" o:gfxdata="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4Ype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06" o:spid="_x0000_s1026" o:spt="100" style="position:absolute;left:5326126;top:39979;height:58419;width:231140;" fillcolor="#000080" filled="t" stroked="f" coordsize="231140,58419" o:gfxdata="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5nZ+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07" o:spid="_x0000_s1026" o:spt="100" style="position:absolute;left:5326126;top:0;height:8890;width:231140;" fillcolor="#000000" filled="t" stroked="f" coordsize="231140,8890" o:gfxdata="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rGgg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08" o:spid="_x0000_s1026" o:spt="100" style="position:absolute;left:5559297;top:39979;height:58419;width:231140;" fillcolor="#000080" filled="t" stroked="f" coordsize="231140,58419" o:gfxdata="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qrHa/&#10;AAAA3A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109" o:spid="_x0000_s1026" o:spt="100" style="position:absolute;left:5559297;top:0;height:8890;width:231140;" fillcolor="#000000" filled="t" stroked="f" coordsize="231140,8890" o:gfxdata="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f1nJ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10" o:spid="_x0000_s1026" o:spt="100" style="position:absolute;left:5792470;top:39979;height:58419;width:231775;" fillcolor="#000080" filled="t" stroked="f" coordsize="231775,58419" o:gfxdata="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bXf&#10;BMEAAADc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111" o:spid="_x0000_s1026" o:spt="100" style="position:absolute;left:5792470;top:0;height:8890;width:231775;" fillcolor="#000000" filled="t" stroked="f" coordsize="231775,8890" o:gfxdata="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z4IvugAAANwA&#10;AAAPAAAAAAAAAAEAIAAAACIAAABkcnMvZG93bnJldi54bWxQSwECFAAUAAAACACHTuJAMy8FnjsA&#10;AAA5AAAAEAAAAAAAAAABACAAAAAJAQAAZHJzL3NoYXBleG1sLnhtbFBLBQYAAAAABgAGAFsBAACz&#10;AwAAAAA=&#10;" path="m231343,0l0,0,0,8534,231343,8534,231343,0xe">
                  <v:fill on="t" focussize="0,0"/>
                  <v:stroke on="f"/>
                  <v:imagedata o:title=""/>
                  <o:lock v:ext="edit" aspectratio="f"/>
                  <v:textbox inset="0mm,0mm,0mm,0mm"/>
                </v:shape>
                <v:shape id="Graphic 112" o:spid="_x0000_s1026" o:spt="100" style="position:absolute;left:6025641;top:39979;height:58419;width:231775;" fillcolor="#000080" filled="t" stroked="f" coordsize="231775,58419" o:gfxdata="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r5Oi/&#10;AAAA3AAAAA8AAAAAAAAAAQAgAAAAIgAAAGRycy9kb3ducmV2LnhtbFBLAQIUABQAAAAIAIdO4kAz&#10;LwWeOwAAADkAAAAQAAAAAAAAAAEAIAAAAA4BAABkcnMvc2hhcGV4bWwueG1sUEsFBgAAAAAGAAYA&#10;WwEAALgDAAAAAA==&#10;" path="m231343,0l0,0,0,58216,231343,58216,231343,0xe">
                  <v:fill on="t" focussize="0,0"/>
                  <v:stroke on="f"/>
                  <v:imagedata o:title=""/>
                  <o:lock v:ext="edit" aspectratio="f"/>
                  <v:textbox inset="0mm,0mm,0mm,0mm"/>
                </v:shape>
                <v:shape id="Graphic 113" o:spid="_x0000_s1026" o:spt="100" style="position:absolute;left:6025641;top:0;height:8890;width:231775;" fillcolor="#000000" filled="t" stroked="f" coordsize="231775,8890" o:gfxdata="UEsDBAoAAAAAAIdO4kAAAAAAAAAAAAAAAAAEAAAAZHJzL1BLAwQUAAAACACHTuJAqlG5w7sAAADc&#10;AAAADwAAAGRycy9kb3ducmV2LnhtbEVP3WrCMBS+H/gO4Qi7GZp2g0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G5w7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4" o:spid="_x0000_s1026" o:spt="100" style="position:absolute;left:6258814;top:39979;height:58419;width:231775;" fillcolor="#000080" filled="t" stroked="f" coordsize="231775,58419" o:gfxdata="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jtkH&#10;wAAAANw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115" o:spid="_x0000_s1026" o:spt="100" style="position:absolute;left:6258814;top:0;height:8890;width:231775;" fillcolor="#000000" filled="t" stroked="f" coordsize="231775,8890" o:gfxdata="UEsDBAoAAAAAAIdO4kAAAAAAAAAAAAAAAAAEAAAAZHJzL1BLAwQUAAAACACHTuJASvSELLsAAADc&#10;AAAADwAAAGRycy9kb3ducmV2LnhtbEVP3WrCMBS+H/gO4Qi7GZp2sE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SELL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6" o:spid="_x0000_s1026" o:spt="100" style="position:absolute;left:6492240;top:39979;height:58419;width:231140;" fillcolor="#000080" filled="t" stroked="f" coordsize="231140,58419" o:gfxdata="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gC0K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17" o:spid="_x0000_s1026" o:spt="100" style="position:absolute;left:6492240;top:0;height:8890;width:231140;" fillcolor="#000000" filled="t" stroked="f" coordsize="231140,8890" o:gfxdata="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df79ugAAANw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118" o:spid="_x0000_s1026" o:spt="100" style="position:absolute;left:6725411;top:9852685;height:187960;width:187325;" fillcolor="#000080" filled="t" stroked="f" coordsize="187325,187960" o:gfxdata="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fTxO/&#10;AAAA3AAAAA8AAAAAAAAAAQAgAAAAIgAAAGRycy9kb3ducmV2LnhtbFBLAQIUABQAAAAIAIdO4kAz&#10;LwWeOwAAADkAAAAQAAAAAAAAAAEAIAAAAA4BAABkcnMvc2hhcGV4bWwueG1sUEsFBgAAAAAGAAYA&#10;WwEAALgDAAAAAA==&#10;" path="m186893,0l129286,0,129286,129235,0,129235,0,187452,129286,187452,186829,187452,186893,0xe">
                  <v:fill on="t" focussize="0,0"/>
                  <v:stroke on="f"/>
                  <v:imagedata o:title=""/>
                  <o:lock v:ext="edit" aspectratio="f"/>
                  <v:textbox inset="0mm,0mm,0mm,0mm"/>
                </v:shape>
                <v:shape id="Graphic 119" o:spid="_x0000_s1026" o:spt="100" style="position:absolute;left:6725411;top:9852685;height:227329;width:226695;" fillcolor="#000000" filled="t" stroked="f" coordsize="226695,227329" o:gfxdata="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3ySrsAAADc&#10;AAAADwAAAAAAAAABACAAAAAiAAAAZHJzL2Rvd25yZXYueG1sUEsBAhQAFAAAAAgAh07iQDMvBZ47&#10;AAAAOQAAABAAAAAAAAAAAQAgAAAACgEAAGRycy9zaGFwZXhtbC54bWxQSwUGAAAAAAYABgBbAQAA&#10;tAMAAAAA&#10;" path="m37795,218541l37769,89306,29845,89306,29845,218541,0,218541,0,227076,29845,227076,37769,227076,37795,218541xem226491,0l218567,0,218567,39624,87426,39624,79502,39624,79502,48158,79502,79552,29845,79552,29845,88087,79502,88087,79502,218541,79502,227076,87426,227076,218567,227076,226415,227076,226491,89306,218567,89306,218567,218541,87426,218541,87426,88087,226441,88087,226441,79552,87426,79552,87426,48158,218567,48158,226415,48158,226491,0xe">
                  <v:fill on="t" focussize="0,0"/>
                  <v:stroke on="f"/>
                  <v:imagedata o:title=""/>
                  <o:lock v:ext="edit" aspectratio="f"/>
                  <v:textbox inset="0mm,0mm,0mm,0mm"/>
                </v:shape>
                <v:shape id="Graphic 120" o:spid="_x0000_s1026" o:spt="100" style="position:absolute;left:6725411;top:39902;height:187960;width:187325;" fillcolor="#000080" filled="t" stroked="f" coordsize="187325,187960" o:gfxdata="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Fiai/&#10;AAAA3AAAAA8AAAAAAAAAAQAgAAAAIgAAAGRycy9kb3ducmV2LnhtbFBLAQIUABQAAAAIAIdO4kAz&#10;LwWeOwAAADkAAAAQAAAAAAAAAAEAIAAAAA4BAABkcnMvc2hhcGV4bWwueG1sUEsFBgAAAAAGAAYA&#10;WwEAALgDAAAAAA==&#10;" path="m186893,0l129286,0,0,76,0,58293,129286,58293,129286,187452,186893,187452,186893,0xe">
                  <v:fill on="t" focussize="0,0"/>
                  <v:stroke on="f"/>
                  <v:imagedata o:title=""/>
                  <o:lock v:ext="edit" aspectratio="f"/>
                  <v:textbox inset="0mm,0mm,0mm,0mm"/>
                </v:shape>
                <v:shape id="Graphic 121" o:spid="_x0000_s1026" o:spt="100" style="position:absolute;left:6725411;top:0;height:227965;width:226695;" fillcolor="#000000" filled="t" stroked="f" coordsize="226695,227965" o:gfxdata="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gZSaugAAANwA&#10;AAAPAAAAAAAAAAEAIAAAACIAAABkcnMvZG93bnJldi54bWxQSwECFAAUAAAACACHTuJAMy8FnjsA&#10;AAA5AAAAEAAAAAAAAAABACAAAAAJAQAAZHJzL3NoYXBleG1sLnhtbFBLBQYAAAAABgAGAFsBAACz&#10;AwAAAAA=&#10;" path="m226491,188950l218567,188950,89281,188976,89281,197510,218567,197510,218567,227355,226491,227355,226491,188950xem226491,25l89281,0,89281,8534,218567,8534,218567,139319,87426,139319,87426,0,79502,0,79502,139319,47548,139319,47548,8534,47548,25,0,0,0,8534,39624,8534,39624,139319,39624,147853,47548,147853,79502,147853,79502,197510,87426,197510,87426,147853,218567,147853,226453,147853,226491,25xe">
                  <v:fill on="t" focussize="0,0"/>
                  <v:stroke on="f"/>
                  <v:imagedata o:title=""/>
                  <o:lock v:ext="edit" aspectratio="f"/>
                  <v:textbox inset="0mm,0mm,0mm,0mm"/>
                </v:shape>
                <v:shape id="Graphic 122" o:spid="_x0000_s1026" o:spt="100" style="position:absolute;left:6854697;top:228574;height:233679;width:57785;" fillcolor="#000080" filled="t" stroked="f" coordsize="57785,233679" o:gfxdata="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6uYL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23" o:spid="_x0000_s1026" o:spt="100" style="position:absolute;left:6943979;top:228574;height:233679;width:8255;" fillcolor="#000000" filled="t" stroked="f" coordsize="8255,233679" o:gfxdata="UEsDBAoAAAAAAIdO4kAAAAAAAAAAAAAAAAAEAAAAZHJzL1BLAwQUAAAACACHTuJAekB86b4AAADc&#10;AAAADwAAAGRycy9kb3ducmV2LnhtbEWPT2vDMAzF74N9B6PBbquTD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B86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4" o:spid="_x0000_s1026" o:spt="100" style="position:absolute;left:6854697;top:463270;height:233679;width:57785;" fillcolor="#000080" filled="t" stroked="f" coordsize="57785,233679" o:gfxdata="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5OP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25" o:spid="_x0000_s1026" o:spt="100" style="position:absolute;left:6943979;top:463270;height:233679;width:8255;" fillcolor="#000000" filled="t" stroked="f" coordsize="8255,233679" o:gfxdata="UEsDBAoAAAAAAIdO4kAAAAAAAAAAAAAAAAAEAAAAZHJzL1BLAwQUAAAACACHTuJAmuVBBr4AAADc&#10;AAAADwAAAGRycy9kb3ducmV2LnhtbEWPT2vDMAzF74N9B6PBbquTw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VBB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6" o:spid="_x0000_s1026" o:spt="100" style="position:absolute;left:6854697;top:697966;height:233679;width:57785;" fillcolor="#000080" filled="t" stroked="f" coordsize="57785,233679" o:gfxdata="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yJahj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27" o:spid="_x0000_s1026" o:spt="100" style="position:absolute;left:6943979;top:697966;height:233679;width:8255;" fillcolor="#000000" filled="t" stroked="f" coordsize="8255,233679" o:gfxdata="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e3rq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28" o:spid="_x0000_s1026" o:spt="100" style="position:absolute;left:6854697;top:932967;height:233679;width:57785;" fillcolor="#000080" filled="t" stroked="f" coordsize="57785,233679" o:gfxdata="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2mYq/&#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29" o:spid="_x0000_s1026" o:spt="100" style="position:absolute;left:6943979;top:932967;height:233679;width:8255;" fillcolor="#000000" filled="t" stroked="f" coordsize="8255,233679" o:gfxdata="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hLA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0" o:spid="_x0000_s1026" o:spt="100" style="position:absolute;left:6854697;top:1167663;height:233679;width:57785;" fillcolor="#000080" filled="t" stroked="f" coordsize="57785,233679" o:gfxdata="UEsDBAoAAAAAAIdO4kAAAAAAAAAAAAAAAAAEAAAAZHJzL1BLAwQUAAAACACHTuJAl1kDUb4AAADc&#10;AAAADwAAAGRycy9kb3ducmV2LnhtbEWPzW4CMQyE75V4h8hI3EoWU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kDU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31" o:spid="_x0000_s1026" o:spt="100" style="position:absolute;left:6943979;top:1167663;height:233679;width:8255;" fillcolor="#000000" filled="t" stroked="f" coordsize="8255,233679" o:gfxdata="UEsDBAoAAAAAAIdO4kAAAAAAAAAAAAAAAAAEAAAAZHJzL1BLAwQUAAAACACHTuJAYAfR2L0AAADc&#10;AAAADwAAAGRycy9kb3ducmV2LnhtbEWPQWsCMRCF74X+hzCF3mp2F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9HY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32" o:spid="_x0000_s1026" o:spt="100" style="position:absolute;left:6854697;top:1402359;height:233679;width:57785;" fillcolor="#000080" filled="t" stroked="f" coordsize="57785,233679" o:gfxdata="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c4v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33" o:spid="_x0000_s1026" o:spt="100" style="position:absolute;left:6943979;top:1402359;height:233679;width:8255;" fillcolor="#000000" filled="t" stroked="f" coordsize="8255,233679" o:gfxdata="UEsDBAoAAAAAAIdO4kAAAAAAAAAAAAAAAAAEAAAAZHJzL1BLAwQUAAAACACHTuJA/5nqNL4AAADc&#10;AAAADwAAAGRycy9kb3ducmV2LnhtbEWPT2vDMAzF74N9B6PBbquTFbq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qN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4" o:spid="_x0000_s1026" o:spt="100" style="position:absolute;left:6854697;top:1637131;height:233679;width:57785;" fillcolor="#000080" filled="t" stroked="f" coordsize="57785,233679" o:gfxdata="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YgVS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5" o:spid="_x0000_s1026" o:spt="100" style="position:absolute;left:6943979;top:1637131;height:233679;width:8255;" fillcolor="#000000" filled="t" stroked="f" coordsize="8255,233679" o:gfxdata="UEsDBAoAAAAAAIdO4kAAAAAAAAAAAAAAAAAEAAAAZHJzL1BLAwQUAAAACACHTuJAHzzX274AAADc&#10;AAAADwAAAGRycy9kb3ducmV2LnhtbEWPT0sDMRDF74LfIYzgzWZXsZ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zX2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6" o:spid="_x0000_s1026" o:spt="100" style="position:absolute;left:6854697;top:1871827;height:233679;width:57785;" fillcolor="#000080" filled="t" stroked="f" coordsize="57785,233679" o:gfxdata="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D6+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7" o:spid="_x0000_s1026" o:spt="100" style="position:absolute;left:6943979;top:1871827;height:233679;width:8255;" fillcolor="#000000" filled="t" stroked="f" coordsize="8255,233679" o:gfxdata="UEsDBAoAAAAAAIdO4kAAAAAAAAAAAAAAAAAEAAAAZHJzL1BLAwQUAAAACACHTuJAgKLsN74AAADc&#10;AAAADwAAAGRycy9kb3ducmV2LnhtbEWPS2sDMQyE74X+B6NCbo13G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LsN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8" o:spid="_x0000_s1026" o:spt="100" style="position:absolute;left:6854697;top:2106523;height:233679;width:57785;" fillcolor="#000080" filled="t" stroked="f" coordsize="57785,233679" o:gfxdata="UEsDBAoAAAAAAIdO4kAAAAAAAAAAAAAAAAAEAAAAZHJzL1BLAwQUAAAACACHTuJAaS8PV74AAADc&#10;AAAADwAAAGRycy9kb3ducmV2LnhtbEWPzW4CMQyE75V4h8hI3EoWU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8PV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39" o:spid="_x0000_s1026" o:spt="100" style="position:absolute;left:6943979;top:2106523;height:233679;width:8255;" fillcolor="#000000" filled="t" stroked="f" coordsize="8255,233679" o:gfxdata="UEsDBAoAAAAAAIdO4kAAAAAAAAAAAAAAAAAEAAAAZHJzL1BLAwQUAAAACACHTuJAnnHd3r4AAADc&#10;AAAADwAAAGRycy9kb3ducmV2LnhtbEWPS2sDMQyE74X+B6NCb413G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Hd3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0" o:spid="_x0000_s1026" o:spt="100" style="position:absolute;left:6854697;top:2341219;height:233679;width:57785;" fillcolor="#000080" filled="t" stroked="f" coordsize="57785,233679" o:gfxdata="UEsDBAoAAAAAAIdO4kAAAAAAAAAAAAAAAAAEAAAAZHJzL1BLAwQUAAAACACHTuJAz19wLL4AAADc&#10;AAAADwAAAGRycy9kb3ducmV2LnhtbEWPzW4CMQyE75V4h8hI3EoWR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9wL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41" o:spid="_x0000_s1026" o:spt="100" style="position:absolute;left:6943979;top:2341219;height:233679;width:8255;" fillcolor="#000000" filled="t" stroked="f" coordsize="8255,233679" o:gfxdata="UEsDBAoAAAAAAIdO4kAAAAAAAAAAAAAAAAAEAAAAZHJzL1BLAwQUAAAACACHTuJAOAGipb0AAADc&#10;AAAADwAAAGRycy9kb3ducmV2LnhtbEWPQWsCMRCF74X+hzCF3mp2R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AaKl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42" o:spid="_x0000_s1026" o:spt="100" style="position:absolute;left:6854697;top:2575915;height:233679;width:57785;" fillcolor="#000080" filled="t" stroked="f" coordsize="57785,233679" o:gfxdata="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wUvA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3" o:spid="_x0000_s1026" o:spt="100" style="position:absolute;left:6943979;top:2575915;height:233679;width:8255;" fillcolor="#000000" filled="t" stroked="f" coordsize="8255,233679" o:gfxdata="UEsDBAoAAAAAAIdO4kAAAAAAAAAAAAAAAAAEAAAAZHJzL1BLAwQUAAAACACHTuJAp5+ZSb4AAADc&#10;AAAADwAAAGRycy9kb3ducmV2LnhtbEWPT0sDMRDF74LfIYzgzWZXp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5+ZS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4" o:spid="_x0000_s1026" o:spt="100" style="position:absolute;left:6854697;top:2810611;height:233679;width:57785;" fillcolor="#000080" filled="t" stroked="f" coordsize="57785,233679" o:gfxdata="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HYv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5" o:spid="_x0000_s1026" o:spt="100" style="position:absolute;left:6943979;top:2810611;height:233679;width:8255;" fillcolor="#000000" filled="t" stroked="f" coordsize="8255,233679" o:gfxdata="UEsDBAoAAAAAAIdO4kAAAAAAAAAAAAAAAAAEAAAAZHJzL1BLAwQUAAAACACHTuJARzqkpr4AAADc&#10;AAAADwAAAGRycy9kb3ducmV2LnhtbEWPT0sDMRDF74LfIYzgzWZXtJ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qkp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6" o:spid="_x0000_s1026" o:spt="100" style="position:absolute;left:6854697;top:3045612;height:233679;width:57785;" fillcolor="#000080" filled="t" stroked="f" coordsize="57785,233679" o:gfxdata="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k3D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47" o:spid="_x0000_s1026" o:spt="100" style="position:absolute;left:6943979;top:3045612;height:233679;width:8255;" fillcolor="#000000" filled="t" stroked="f" coordsize="8255,233679" o:gfxdata="UEsDBAoAAAAAAIdO4kAAAAAAAAAAAAAAAAAEAAAAZHJzL1BLAwQUAAAACACHTuJA2KSfSr4AAADc&#10;AAAADwAAAGRycy9kb3ducmV2LnhtbEWPS2sDMQyE74X+B6NCbo13S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SfSr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48" o:spid="_x0000_s1026" o:spt="100" style="position:absolute;left:6854697;top:3280308;height:233679;width:57785;" fillcolor="#000080" filled="t" stroked="f" coordsize="57785,233679" o:gfxdata="UEsDBAoAAAAAAIdO4kAAAAAAAAAAAAAAAAAEAAAAZHJzL1BLAwQUAAAACACHTuJAMSl8Kr4AAADc&#10;AAAADwAAAGRycy9kb3ducmV2LnhtbEWPzW4CMQyE75V4h8hI3EoWR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l8K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49" o:spid="_x0000_s1026" o:spt="100" style="position:absolute;left:6943979;top:3280308;height:233679;width:8255;" fillcolor="#000000" filled="t" stroked="f" coordsize="8255,233679" o:gfxdata="UEsDBAoAAAAAAIdO4kAAAAAAAAAAAAAAAAAEAAAAZHJzL1BLAwQUAAAACACHTuJAxneuo74AAADc&#10;AAAADwAAAGRycy9kb3ducmV2LnhtbEWPS2sDMQyE74X+B6NCb413S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euo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50" o:spid="_x0000_s1026" o:spt="100" style="position:absolute;left:6854697;top:3515004;height:233679;width:57785;" fillcolor="#000080" filled="t" stroked="f" coordsize="57785,233679" o:gfxdata="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hubxvQAA&#10;ANwAAAAPAAAAAAAAAAEAIAAAACIAAABkcnMvZG93bnJldi54bWxQSwECFAAUAAAACACHTuJAMy8F&#10;njsAAAA5AAAAEAAAAAAAAAABACAAAAAMAQAAZHJzL3NoYXBleG1sLnhtbFBLBQYAAAAABgAGAFsB&#10;AAC2AwAAAAA=&#10;" path="m57607,0l0,0,0,233172,57607,233172,57607,0xe">
                  <v:fill on="t" focussize="0,0"/>
                  <v:stroke on="f"/>
                  <v:imagedata o:title=""/>
                  <o:lock v:ext="edit" aspectratio="f"/>
                  <v:textbox inset="0mm,0mm,0mm,0mm"/>
                </v:shape>
                <v:shape id="Graphic 151" o:spid="_x0000_s1026" o:spt="100" style="position:absolute;left:6943979;top:3515004;height:233679;width:8255;" fillcolor="#000000" filled="t" stroked="f" coordsize="8255,233679" o:gfxdata="UEsDBAoAAAAAAIdO4kAAAAAAAAAAAAAAAAAEAAAAZHJzL1BLAwQUAAAACACHTuJAvdg0eL0AAADc&#10;AAAADwAAAGRycy9kb3ducmV2LnhtbEWPQWsCMRCF74X+hzCF3mp2BW1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2DR4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52" o:spid="_x0000_s1026" o:spt="100" style="position:absolute;left:6854697;top:3749700;height:233679;width:57785;" fillcolor="#000080" filled="t" stroked="f" coordsize="57785,233679" o:gfxdata="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GN0dtwAAANwAAAAP&#10;AAAAAAAAAAEAIAAAACIAAABkcnMvZG93bnJldi54bWxQSwECFAAUAAAACACHTuJAMy8FnjsAAAA5&#10;AAAAEAAAAAAAAAABACAAAAAGAQAAZHJzL3NoYXBleG1sLnhtbFBLBQYAAAAABgAGAFsBAACwAwAA&#10;AAA=&#10;" path="m57607,0l0,0,0,233171,57607,233171,57607,0xe">
                  <v:fill on="t" focussize="0,0"/>
                  <v:stroke on="f"/>
                  <v:imagedata o:title=""/>
                  <o:lock v:ext="edit" aspectratio="f"/>
                  <v:textbox inset="0mm,0mm,0mm,0mm"/>
                </v:shape>
                <v:shape id="Graphic 153" o:spid="_x0000_s1026" o:spt="100" style="position:absolute;left:6943979;top:3749700;height:233679;width:8255;" fillcolor="#000000" filled="t" stroked="f" coordsize="8255,233679" o:gfxdata="UEsDBAoAAAAAAIdO4kAAAAAAAAAAAAAAAAAEAAAAZHJzL1BLAwQUAAAACACHTuJAIkYPlL4AAADc&#10;AAAADwAAAGRycy9kb3ducmV2LnhtbEWPT0sDMRDF74LfIYzgzWZXs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YPlL4A&#10;AADcAAAADwAAAAAAAAABACAAAAAiAAAAZHJzL2Rvd25yZXYueG1sUEsBAhQAFAAAAAgAh07iQDMv&#10;BZ47AAAAOQAAABAAAAAAAAAAAQAgAAAADQEAAGRycy9zaGFwZXhtbC54bWxQSwUGAAAAAAYABgBb&#10;AQAAtwMAAAAA&#10;" path="m7925,0l0,0,0,233171,7925,233171,7925,0xe">
                  <v:fill on="t" focussize="0,0"/>
                  <v:stroke on="f"/>
                  <v:imagedata o:title=""/>
                  <o:lock v:ext="edit" aspectratio="f"/>
                  <v:textbox inset="0mm,0mm,0mm,0mm"/>
                </v:shape>
                <v:shape id="Graphic 154" o:spid="_x0000_s1026" o:spt="100" style="position:absolute;left:6854697;top:3984345;height:233679;width:57785;" fillcolor="#000080" filled="t" stroked="f" coordsize="57785,233679" o:gfxdata="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94PK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55" o:spid="_x0000_s1026" o:spt="100" style="position:absolute;left:6943979;top:3984345;height:233679;width:8255;" fillcolor="#000000" filled="t" stroked="f" coordsize="8255,233679" o:gfxdata="UEsDBAoAAAAAAIdO4kAAAAAAAAAAAAAAAAAEAAAAZHJzL1BLAwQUAAAACACHTuJAwuMye74AAADc&#10;AAAADwAAAGRycy9kb3ducmV2LnhtbEWPT2vDMAzF74N9B6PBbquTQbu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Mye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56" o:spid="_x0000_s1026" o:spt="100" style="position:absolute;left:6854697;top:4219041;height:233679;width:57785;" fillcolor="#000080" filled="t" stroked="f" coordsize="57785,233679" o:gfxdata="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I9se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57" o:spid="_x0000_s1026" o:spt="100" style="position:absolute;left:6943979;top:4219041;height:233679;width:8255;" fillcolor="#000000" filled="t" stroked="f" coordsize="8255,233679" o:gfxdata="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QmX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58" o:spid="_x0000_s1026" o:spt="100" style="position:absolute;left:6854697;top:4453737;height:233679;width:57785;" fillcolor="#000080" filled="t" stroked="f" coordsize="57785,233679" o:gfxdata="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8Or3vQAA&#10;ANwAAAAPAAAAAAAAAAEAIAAAACIAAABkcnMvZG93bnJldi54bWxQSwECFAAUAAAACACHTuJAMy8F&#10;njsAAAA5AAAAEAAAAAAAAAABACAAAAAMAQAAZHJzL3NoYXBleG1sLnhtbFBLBQYAAAAABgAGAFsB&#10;AAC2AwAAAAA=&#10;" path="m57607,0l0,0,0,233476,57607,233476,57607,0xe">
                  <v:fill on="t" focussize="0,0"/>
                  <v:stroke on="f"/>
                  <v:imagedata o:title=""/>
                  <o:lock v:ext="edit" aspectratio="f"/>
                  <v:textbox inset="0mm,0mm,0mm,0mm"/>
                </v:shape>
                <v:shape id="Graphic 159" o:spid="_x0000_s1026" o:spt="100" style="position:absolute;left:6943979;top:4453737;height:233679;width:8255;" fillcolor="#000000" filled="t" stroked="f" coordsize="8255,233679" o:gfxdata="UEsDBAoAAAAAAIdO4kAAAAAAAAAAAAAAAAAEAAAAZHJzL1BLAwQUAAAACACHTuJAQ644fr4AAADc&#10;AAAADwAAAGRycy9kb3ducmV2LnhtbEWPS2sDMQyE74X+B6NCb413C0m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44f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0" o:spid="_x0000_s1026" o:spt="100" style="position:absolute;left:6854697;top:4688433;height:233679;width:57785;" fillcolor="#000080" filled="t" stroked="f" coordsize="57785,233679" o:gfxdata="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osT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61" o:spid="_x0000_s1026" o:spt="100" style="position:absolute;left:6943979;top:4688433;height:233679;width:8255;" fillcolor="#000000" filled="t" stroked="f" coordsize="8255,233679" o:gfxdata="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T+x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2" o:spid="_x0000_s1026" o:spt="100" style="position:absolute;left:6854697;top:4923129;height:233679;width:57785;" fillcolor="#000080" filled="t" stroked="f" coordsize="57785,233679" o:gfxdata="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bdBeg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63" o:spid="_x0000_s1026" o:spt="100" style="position:absolute;left:6943979;top:4923129;height:233679;width:8255;" fillcolor="#000000" filled="t" stroked="f" coordsize="8255,233679" o:gfxdata="UEsDBAoAAAAAAIdO4kAAAAAAAAAAAAAAAAAEAAAAZHJzL1BLAwQUAAAACACHTuJA7CrFKb0AAADc&#10;AAAADwAAAGRycy9kb3ducmV2LnhtbEWPQUvDQBCF74L/YRnBm93EQp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KsUp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64" o:spid="_x0000_s1026" o:spt="100" style="position:absolute;left:6854697;top:5158130;height:233679;width:57785;" fillcolor="#000080" filled="t" stroked="f" coordsize="57785,233679" o:gfxdata="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0SpP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65" o:spid="_x0000_s1026" o:spt="100" style="position:absolute;left:6943979;top:5158130;height:233679;width:8255;" fillcolor="#000000" filled="t" stroked="f" coordsize="8255,233679" o:gfxdata="UEsDBAoAAAAAAIdO4kAAAAAAAAAAAAAAAAAEAAAAZHJzL1BLAwQUAAAACACHTuJADI/4xr0AAADc&#10;AAAADwAAAGRycy9kb3ducmV2LnhtbEWPQUvDQBCF74L/YRnBm91EaJ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j/jG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6" o:spid="_x0000_s1026" o:spt="100" style="position:absolute;left:6854697;top:5392826;height:233679;width:57785;" fillcolor="#000080" filled="t" stroked="f" coordsize="57785,233679" o:gfxdata="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PEaO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167" o:spid="_x0000_s1026" o:spt="100" style="position:absolute;left:6943979;top:5392826;height:233679;width:8255;" fillcolor="#000000" filled="t" stroked="f" coordsize="8255,233679" o:gfxdata="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EcMq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8" o:spid="_x0000_s1026" o:spt="100" style="position:absolute;left:6854697;top:5627522;height:233679;width:57785;" fillcolor="#000080" filled="t" stroked="f" coordsize="57785,233679" o:gfxdata="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wgS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69" o:spid="_x0000_s1026" o:spt="100" style="position:absolute;left:6943979;top:5627522;height:233679;width:8255;" fillcolor="#000000" filled="t" stroked="f" coordsize="8255,233679" o:gfxdata="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Lyw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0" o:spid="_x0000_s1026" o:spt="100" style="position:absolute;left:6854697;top:5862218;height:233679;width:57785;" fillcolor="#000080" filled="t" stroked="f" coordsize="57785,233679" o:gfxdata="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O6k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71" o:spid="_x0000_s1026" o:spt="100" style="position:absolute;left:6943979;top:5862218;height:233679;width:8255;" fillcolor="#000000" filled="t" stroked="f" coordsize="8255,233679" o:gfxdata="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1oG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2" o:spid="_x0000_s1026" o:spt="100" style="position:absolute;left:6854697;top:6096990;height:233679;width:57785;" fillcolor="#000080" filled="t" stroked="f" coordsize="57785,233679" o:gfxdata="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rYF9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3" o:spid="_x0000_s1026" o:spt="100" style="position:absolute;left:6943979;top:6096990;height:233679;width:8255;" fillcolor="#000000" filled="t" stroked="f" coordsize="8255,233679" o:gfxdata="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T9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4" o:spid="_x0000_s1026" o:spt="100" style="position:absolute;left:6854697;top:6331686;height:233679;width:57785;" fillcolor="#000080" filled="t" stroked="f" coordsize="57785,233679" o:gfxdata="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i8kr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75" o:spid="_x0000_s1026" o:spt="100" style="position:absolute;left:6943979;top:6331686;height:233679;width:8255;" fillcolor="#000000" filled="t" stroked="f" coordsize="8255,233679" o:gfxdata="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m4b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76" o:spid="_x0000_s1026" o:spt="100" style="position:absolute;left:6854697;top:6566382;height:233679;width:57785;" fillcolor="#000080" filled="t" stroked="f" coordsize="57785,233679" o:gfxdata="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lod+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7" o:spid="_x0000_s1026" o:spt="100" style="position:absolute;left:6943979;top:6566382;height:233679;width:8255;" fillcolor="#000000" filled="t" stroked="f" coordsize="8255,233679" o:gfxdata="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hV9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8" o:spid="_x0000_s1026" o:spt="100" style="position:absolute;left:6854697;top:6801078;height:233679;width:57785;" fillcolor="#000080" filled="t" stroked="f" coordsize="57785,233679" o:gfxdata="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2l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79" o:spid="_x0000_s1026" o:spt="100" style="position:absolute;left:6943979;top:6801078;height:233679;width:8255;" fillcolor="#000000" filled="t" stroked="f" coordsize="8255,233679" o:gfxdata="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tkH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0" o:spid="_x0000_s1026" o:spt="100" style="position:absolute;left:6854697;top:7035774;height:233679;width:57785;" fillcolor="#000080" filled="t" stroked="f" coordsize="57785,233679" o:gfxdata="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myra/&#10;AAAA3AAAAA8AAAAAAAAAAQAgAAAAIgAAAGRycy9kb3ducmV2LnhtbFBLAQIUABQAAAAIAIdO4kAz&#10;LwWeOwAAADkAAAAQAAAAAAAAAAEAIAAAAA4BAABkcnMvc2hhcGV4bWwueG1sUEsFBgAAAAAGAAYA&#10;WwEAALgDAAAAAA==&#10;" path="m57607,0l0,0,0,233476,57607,233476,57607,0xe">
                  <v:fill on="t" focussize="0,0"/>
                  <v:stroke on="f"/>
                  <v:imagedata o:title=""/>
                  <o:lock v:ext="edit" aspectratio="f"/>
                  <v:textbox inset="0mm,0mm,0mm,0mm"/>
                </v:shape>
                <v:shape id="Graphic 181" o:spid="_x0000_s1026" o:spt="100" style="position:absolute;left:6943979;top:7035774;height:233679;width:8255;" fillcolor="#000000" filled="t" stroked="f" coordsize="8255,233679" o:gfxdata="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gYP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2" o:spid="_x0000_s1026" o:spt="100" style="position:absolute;left:6854697;top:7270470;height:233679;width:57785;" fillcolor="#000080" filled="t" stroked="f" coordsize="57785,233679" o:gfxdata="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rePFa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83" o:spid="_x0000_s1026" o:spt="100" style="position:absolute;left:6943979;top:7270470;height:233679;width:8255;" fillcolor="#000000" filled="t" stroked="f" coordsize="8255,233679" o:gfxdata="UEsDBAoAAAAAAIdO4kAAAAAAAAAAAAAAAAAEAAAAZHJzL1BLAwQUAAAACACHTuJAXCYj074AAADc&#10;AAAADwAAAGRycy9kb3ducmV2LnhtbEWPQWsCMRCF74X+hzAFbzW7C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Yj0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4" o:spid="_x0000_s1026" o:spt="100" style="position:absolute;left:6854697;top:7505471;height:233679;width:57785;" fillcolor="#000080" filled="t" stroked="f" coordsize="57785,233679" o:gfxdata="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3Mt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85" o:spid="_x0000_s1026" o:spt="100" style="position:absolute;left:6943979;top:7505471;height:233679;width:8255;" fillcolor="#000000" filled="t" stroked="f" coordsize="8255,233679" o:gfxdata="UEsDBAoAAAAAAIdO4kAAAAAAAAAAAAAAAAAEAAAAZHJzL1BLAwQUAAAACACHTuJAvIMePL4AAADc&#10;AAAADwAAAGRycy9kb3ducmV2LnhtbEWPQWsCMRCF74X+hzAFbzW7g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MeP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6" o:spid="_x0000_s1026" o:spt="100" style="position:absolute;left:6854697;top:7740167;height:233679;width:57785;" fillcolor="#000080" filled="t" stroked="f" coordsize="57785,233679" o:gfxdata="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Q/dZtwAAANwAAAAP&#10;AAAAAAAAAAEAIAAAACIAAABkcnMvZG93bnJldi54bWxQSwECFAAUAAAACACHTuJAMy8FnjsAAAA5&#10;AAAAEAAAAAAAAAABACAAAAAGAQAAZHJzL3NoYXBleG1sLnhtbFBLBQYAAAAABgAGAFsBAACwAwAA&#10;AAA=&#10;" path="m57607,0l0,0,0,233172,57607,233172,57607,0xe">
                  <v:fill on="t" focussize="0,0"/>
                  <v:stroke on="f"/>
                  <v:imagedata o:title=""/>
                  <o:lock v:ext="edit" aspectratio="f"/>
                  <v:textbox inset="0mm,0mm,0mm,0mm"/>
                </v:shape>
                <v:shape id="Graphic 187" o:spid="_x0000_s1026" o:spt="100" style="position:absolute;left:6943979;top:7740167;height:233679;width:8255;" fillcolor="#000000" filled="t" stroked="f" coordsize="8255,233679" o:gfxdata="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0l0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8" o:spid="_x0000_s1026" o:spt="100" style="position:absolute;left:6854697;top:7974863;height:233679;width:57785;" fillcolor="#000080" filled="t" stroked="f" coordsize="57785,233679" o:gfxdata="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QxrC/&#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89" o:spid="_x0000_s1026" o:spt="100" style="position:absolute;left:6943979;top:7974863;height:233679;width:8255;" fillcolor="#000000" filled="t" stroked="f" coordsize="8255,233679" o:gfxdata="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4UOb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90" o:spid="_x0000_s1026" o:spt="100" style="position:absolute;left:6854697;top:8209508;height:233679;width:57785;" fillcolor="#000080" filled="t" stroked="f" coordsize="57785,233679" o:gfxdata="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9ca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1" o:spid="_x0000_s1026" o:spt="100" style="position:absolute;left:6943979;top:8209508;height:233679;width:8255;" fillcolor="#000000" filled="t" stroked="f" coordsize="8255,233679" o:gfxdata="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YY7i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92" o:spid="_x0000_s1026" o:spt="100" style="position:absolute;left:6854697;top:8444204;height:233679;width:57785;" fillcolor="#000080" filled="t" stroked="f" coordsize="57785,233679" o:gfxdata="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oWeH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3" o:spid="_x0000_s1026" o:spt="100" style="position:absolute;left:6943979;top:8444204;height:233679;width:8255;" fillcolor="#000000" filled="t" stroked="f" coordsize="8255,233679" o:gfxdata="UEsDBAoAAAAAAIdO4kAAAAAAAAAAAAAAAAAEAAAAZHJzL1BLAwQUAAAACACHTuJA2f+1Dr4AAADc&#10;AAAADwAAAGRycy9kb3ducmV2LnhtbEWPS2sDMQyE74X+B6NCb413G0i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1D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4" o:spid="_x0000_s1026" o:spt="100" style="position:absolute;left:6854697;top:8678900;height:233679;width:57785;" fillcolor="#000080" filled="t" stroked="f" coordsize="57785,233679" o:gfxdata="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BFpo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5" o:spid="_x0000_s1026" o:spt="100" style="position:absolute;left:6943979;top:8678900;height:233679;width:8255;" fillcolor="#000000" filled="t" stroked="f" coordsize="8255,233679" o:gfxdata="UEsDBAoAAAAAAIdO4kAAAAAAAAAAAAAAAAAEAAAAZHJzL1BLAwQUAAAACACHTuJAOVqI4b4AAADc&#10;AAAADwAAAGRycy9kb3ducmV2LnhtbEWPS2sDMQyE74X+B6NCb413C0m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qI4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6" o:spid="_x0000_s1026" o:spt="100" style="position:absolute;left:6854697;top:8913596;height:233679;width:57785;" fillcolor="#000080" filled="t" stroked="f" coordsize="57785,233679" o:gfxdata="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aYYS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97" o:spid="_x0000_s1026" o:spt="100" style="position:absolute;left:6943979;top:8913596;height:233679;width:8255;" fillcolor="#000000" filled="t" stroked="f" coordsize="8255,233679" o:gfxdata="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SzD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8" o:spid="_x0000_s1026" o:spt="100" style="position:absolute;left:6854697;top:9148292;height:233679;width:57785;" fillcolor="#000080" filled="t" stroked="f" coordsize="57785,233679" o:gfxdata="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0lQbb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9" o:spid="_x0000_s1026" o:spt="100" style="position:absolute;left:6943979;top:9148292;height:233679;width:8255;" fillcolor="#000000" filled="t" stroked="f" coordsize="8255,233679" o:gfxdata="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eC5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200" o:spid="_x0000_s1026" o:spt="100" style="position:absolute;left:6854697;top:9382988;height:233679;width:57785;" fillcolor="#000080" filled="t" stroked="f" coordsize="57785,233679" o:gfxdata="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QqJC5AAAA3AAA&#10;AA8AAAAAAAAAAQAgAAAAIgAAAGRycy9kb3ducmV2LnhtbFBLAQIUABQAAAAIAIdO4kAzLwWeOwAA&#10;ADkAAAAQAAAAAAAAAAEAIAAAAAgBAABkcnMvc2hhcGV4bWwueG1sUEsFBgAAAAAGAAYAWwEAALID&#10;AAAAAA==&#10;" path="m57607,0l0,0,0,233476,57607,233476,57607,0xe">
                  <v:fill on="t" focussize="0,0"/>
                  <v:stroke on="f"/>
                  <v:imagedata o:title=""/>
                  <o:lock v:ext="edit" aspectratio="f"/>
                  <v:textbox inset="0mm,0mm,0mm,0mm"/>
                </v:shape>
                <v:shape id="Graphic 201" o:spid="_x0000_s1026" o:spt="100" style="position:absolute;left:6943979;top:9382988;height:233679;width:8255;" fillcolor="#000000" filled="t" stroked="f" coordsize="8255,233679" o:gfxdata="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Oehm8AAAA&#10;3AAAAA8AAAAAAAAAAQAgAAAAIgAAAGRycy9kb3ducmV2LnhtbFBLAQIUABQAAAAIAIdO4kAzLwWe&#10;OwAAADkAAAAQAAAAAAAAAAEAIAAAAAsBAABkcnMvc2hhcGV4bWwueG1sUEsFBgAAAAAGAAYAWwEA&#10;ALUDAAAAAA==&#10;" path="m7925,0l0,0,0,233476,7925,233476,7925,0xe">
                  <v:fill on="t" focussize="0,0"/>
                  <v:stroke on="f"/>
                  <v:imagedata o:title=""/>
                  <o:lock v:ext="edit" aspectratio="f"/>
                  <v:textbox inset="0mm,0mm,0mm,0mm"/>
                </v:shape>
                <v:shape id="Graphic 202" o:spid="_x0000_s1026" o:spt="100" style="position:absolute;left:6854697;top:9617989;height:233679;width:57785;" fillcolor="#000080" filled="t" stroked="f" coordsize="57785,233679" o:gfxdata="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Ok3y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203" o:spid="_x0000_s1026" o:spt="100" style="position:absolute;left:6943979;top:9617989;height:233679;width:8255;" fillcolor="#000000" filled="t" stroked="f" coordsize="8255,233679" o:gfxdata="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QQfW8AAAA&#10;3AAAAA8AAAAAAAAAAQAgAAAAIgAAAGRycy9kb3ducmV2LnhtbFBLAQIUABQAAAAIAIdO4kAzLwWe&#10;OwAAADkAAAAQAAAAAAAAAAEAIAAAAAsBAABkcnMvc2hhcGV4bWwueG1sUEsFBgAAAAAGAAYAWwEA&#10;ALUDAAAAAA==&#10;" path="m7925,0l0,0,0,233172,7925,233172,7925,0xe">
                  <v:fill on="t" focussize="0,0"/>
                  <v:stroke on="f"/>
                  <v:imagedata o:title=""/>
                  <o:lock v:ext="edit" aspectratio="f"/>
                  <v:textbox inset="0mm,0mm,0mm,0mm"/>
                </v:shape>
                <v:shape id="Graphic 204" o:spid="_x0000_s1026" o:spt="100" style="position:absolute;left:39928;top:228574;height:233679;width:58419;" fillcolor="#000080" filled="t" stroked="f" coordsize="58419,233679" o:gfxdata="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f2l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5" o:spid="_x0000_s1026" o:spt="100" style="position:absolute;left:0;top:228574;height:233679;width:8890;" fillcolor="#000000" filled="t" stroked="f" coordsize="8890,233679" o:gfxdata="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7F1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6" o:spid="_x0000_s1026" o:spt="100" style="position:absolute;left:39928;top:463270;height:233679;width:58419;" fillcolor="#000080" filled="t" stroked="f" coordsize="58419,233679" o:gfxdata="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Y8ZJ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7" o:spid="_x0000_s1026" o:spt="100" style="position:absolute;left:0;top:463270;height:233679;width:8890;" fillcolor="#000000" filled="t" stroked="f" coordsize="8890,233679" o:gfxdata="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D+O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8" o:spid="_x0000_s1026" o:spt="100" style="position:absolute;left:39928;top:697966;height:233679;width:58419;" fillcolor="#000080" filled="t" stroked="f" coordsize="58419,233679" o:gfxdata="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w96C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09" o:spid="_x0000_s1026" o:spt="100" style="position:absolute;left:0;top:697966;height:233679;width:8890;" fillcolor="#000000" filled="t" stroked="f" coordsize="8890,233679" o:gfxdata="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PP0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0" o:spid="_x0000_s1026" o:spt="100" style="position:absolute;left:39928;top:932967;height:233679;width:58419;" fillcolor="#000080" filled="t" stroked="f" coordsize="58419,233679" o:gfxdata="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fbX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11" o:spid="_x0000_s1026" o:spt="100" style="position:absolute;left:0;top:932967;height:233679;width:8890;" fillcolor="#000000" filled="t" stroked="f" coordsize="8890,233679" o:gfxdata="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xVC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2" o:spid="_x0000_s1026" o:spt="100" style="position:absolute;left:39928;top:1167663;height:233679;width:58419;" fillcolor="#000080" filled="t" stroked="f" coordsize="58419,233679" o:gfxdata="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FWl7sAAADc&#10;AAAADwAAAAAAAAABACAAAAAiAAAAZHJzL2Rvd25yZXYueG1sUEsBAhQAFAAAAAgAh07iQDMvBZ47&#10;AAAAOQAAABAAAAAAAAAAAQAgAAAACgEAAGRycy9zaGFwZXhtbC54bWxQSwUGAAAAAAYABgBbAQAA&#10;tAMAAAAA&#10;" path="m58216,0l0,0,0,233172,58216,233172,58216,0xe">
                  <v:fill on="t" focussize="0,0"/>
                  <v:stroke on="f"/>
                  <v:imagedata o:title=""/>
                  <o:lock v:ext="edit" aspectratio="f"/>
                  <v:textbox inset="0mm,0mm,0mm,0mm"/>
                </v:shape>
                <v:shape id="Graphic 213" o:spid="_x0000_s1026" o:spt="100" style="position:absolute;left:0;top:1167663;height:233679;width:8890;" fillcolor="#000000" filled="t" stroked="f" coordsize="8890,233679" o:gfxdata="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u5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4" o:spid="_x0000_s1026" o:spt="100" style="position:absolute;left:39928;top:1402359;height:233679;width:58419;" fillcolor="#000080" filled="t" stroked="f" coordsize="58419,233679" o:gfxdata="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ka3i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15" o:spid="_x0000_s1026" o:spt="100" style="position:absolute;left:0;top:1402359;height:233679;width:8890;" fillcolor="#000000" filled="t" stroked="f" coordsize="8890,233679" o:gfxdata="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8dTC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6" o:spid="_x0000_s1026" o:spt="100" style="position:absolute;left:39928;top:1637131;height:233679;width:58419;" fillcolor="#000080" filled="t" stroked="f" coordsize="58419,233679" o:gfxdata="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UJ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17" o:spid="_x0000_s1026" o:spt="100" style="position:absolute;left:0;top:1637131;height:233679;width:8890;" fillcolor="#000000" filled="t" stroked="f" coordsize="8890,233679" o:gfxdata="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lo5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8" o:spid="_x0000_s1026" o:spt="100" style="position:absolute;left:39928;top:1871827;height:233679;width:58419;" fillcolor="#000080" filled="t" stroked="f" coordsize="58419,233679" o:gfxdata="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pYX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19" o:spid="_x0000_s1026" o:spt="100" style="position:absolute;left:0;top:1871827;height:233679;width:8890;" fillcolor="#000000" filled="t" stroked="f" coordsize="8890,233679" o:gfxdata="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pZ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0" o:spid="_x0000_s1026" o:spt="100" style="position:absolute;left:39928;top:2106523;height:233679;width:58419;" fillcolor="#000080" filled="t" stroked="f" coordsize="58419,233679" o:gfxdata="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c6fG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0mm,0mm,0mm,0mm"/>
                </v:shape>
                <v:shape id="Graphic 221" o:spid="_x0000_s1026" o:spt="100" style="position:absolute;left:0;top:2106523;height:233679;width:8890;" fillcolor="#000000" filled="t" stroked="f" coordsize="8890,233679" o:gfxdata="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ft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2" o:spid="_x0000_s1026" o:spt="100" style="position:absolute;left:39928;top:2341219;height:233679;width:58419;" fillcolor="#000080" filled="t" stroked="f" coordsize="58419,233679" o:gfxdata="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2cKrsAAADc&#10;AAAADwAAAAAAAAABACAAAAAiAAAAZHJzL2Rvd25yZXYueG1sUEsBAhQAFAAAAAgAh07iQDMvBZ47&#10;AAAAOQAAABAAAAAAAAAAAQAgAAAACgEAAGRycy9zaGFwZXhtbC54bWxQSwUGAAAAAAYABgBbAQAA&#10;tAMAAAAA&#10;" path="m58216,0l0,0,0,233476,58216,233476,58216,0xe">
                  <v:fill on="t" focussize="0,0"/>
                  <v:stroke on="f"/>
                  <v:imagedata o:title=""/>
                  <o:lock v:ext="edit" aspectratio="f"/>
                  <v:textbox inset="0mm,0mm,0mm,0mm"/>
                </v:shape>
                <v:shape id="Graphic 223" o:spid="_x0000_s1026" o:spt="100" style="position:absolute;left:0;top:2341219;height:233679;width:8890;" fillcolor="#000000" filled="t" stroked="f" coordsize="8890,233679" o:gfxdata="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6kW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4" o:spid="_x0000_s1026" o:spt="100" style="position:absolute;left:39928;top:2575915;height:233679;width:58419;" fillcolor="#000080" filled="t" stroked="f" coordsize="58419,233679" o:gfxdata="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Ioc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5" o:spid="_x0000_s1026" o:spt="100" style="position:absolute;left:0;top:2575915;height:233679;width:8890;" fillcolor="#000000" filled="t" stroked="f" coordsize="8890,233679" o:gfxdata="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uZt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6" o:spid="_x0000_s1026" o:spt="100" style="position:absolute;left:39928;top:2810611;height:233679;width:58419;" fillcolor="#000080" filled="t" stroked="f" coordsize="58419,233679" o:gfxdata="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Wmim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7" o:spid="_x0000_s1026" o:spt="100" style="position:absolute;left:0;top:2810611;height:233679;width:8890;" fillcolor="#000000" filled="t" stroked="f" coordsize="8890,233679" o:gfxdata="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WiW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8" o:spid="_x0000_s1026" o:spt="100" style="position:absolute;left:39928;top:3045612;height:233679;width:58419;" fillcolor="#000080" filled="t" stroked="f" coordsize="58419,233679" o:gfxdata="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avA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0mm,0mm,0mm,0mm"/>
                </v:shape>
                <v:shape id="Graphic 229" o:spid="_x0000_s1026" o:spt="100" style="position:absolute;left:0;top:3045612;height:233679;width:8890;" fillcolor="#000000" filled="t" stroked="f" coordsize="8890,233679" o:gfxdata="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aTs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0" o:spid="_x0000_s1026" o:spt="100" style="position:absolute;left:39928;top:3280308;height:233679;width:58419;" fillcolor="#000080" filled="t" stroked="f" coordsize="58419,233679" o:gfxdata="UEsDBAoAAAAAAIdO4kAAAAAAAAAAAAAAAAAEAAAAZHJzL1BLAwQUAAAACACHTuJAFKoxG7kAAADc&#10;AAAADwAAAGRycy9kb3ducmV2LnhtbEVPTYvCMBC9C/sfwgjeNKmC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qMR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31" o:spid="_x0000_s1026" o:spt="100" style="position:absolute;left:0;top:3280308;height:233679;width:8890;" fillcolor="#000000" filled="t" stroked="f" coordsize="8890,233679" o:gfxdata="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kJa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2" o:spid="_x0000_s1026" o:spt="100" style="position:absolute;left:39928;top:3515004;height:233679;width:58419;" fillcolor="#000080" filled="t" stroked="f" coordsize="58419,233679" o:gfxdata="UEsDBAoAAAAAAIdO4kAAAAAAAAAAAAAAAAAEAAAAZHJzL1BLAwQUAAAACACHTuJAizQK97wAAADc&#10;AAAADwAAAGRycy9kb3ducmV2LnhtbEWPT4vCMBTE74LfITzBmyats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0Cv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33" o:spid="_x0000_s1026" o:spt="100" style="position:absolute;left:0;top:3515004;height:233679;width:8890;" fillcolor="#000000" filled="t" stroked="f" coordsize="8890,233679" o:gfxdata="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cyh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4" o:spid="_x0000_s1026" o:spt="100" style="position:absolute;left:39928;top:3749700;height:233679;width:58419;" fillcolor="#000080" filled="t" stroked="f" coordsize="58419,233679" o:gfxdata="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RNxi8AAAA&#10;3AAAAA8AAAAAAAAAAQAgAAAAIgAAAGRycy9kb3ducmV2LnhtbFBLAQIUABQAAAAIAIdO4kAzLwWe&#10;OwAAADkAAAAQAAAAAAAAAAEAIAAAAAsBAABkcnMvc2hhcGV4bWwueG1sUEsFBgAAAAAGAAYAWwEA&#10;ALUDAAAAAA==&#10;" path="m58216,0l0,0,0,233171,58216,233171,58216,0xe">
                  <v:fill on="t" focussize="0,0"/>
                  <v:stroke on="f"/>
                  <v:imagedata o:title=""/>
                  <o:lock v:ext="edit" aspectratio="f"/>
                  <v:textbox inset="0mm,0mm,0mm,0mm"/>
                </v:shape>
                <v:shape id="Graphic 235" o:spid="_x0000_s1026" o:spt="100" style="position:absolute;left:0;top:3749700;height:233679;width:8890;" fillcolor="#000000" filled="t" stroked="f" coordsize="8890,233679" o:gfxdata="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IPaL4A&#10;AADcAAAADwAAAAAAAAABACAAAAAiAAAAZHJzL2Rvd25yZXYueG1sUEsBAhQAFAAAAAgAh07iQDMv&#10;BZ47AAAAOQAAABAAAAAAAAAAAQAgAAAADQEAAGRycy9zaGFwZXhtbC54bWxQSwUGAAAAAAYABgBb&#10;AQAAtwMAAAAA&#10;" path="m8534,0l0,0,0,233171,8534,233171,8534,0xe">
                  <v:fill on="t" focussize="0,0"/>
                  <v:stroke on="f"/>
                  <v:imagedata o:title=""/>
                  <o:lock v:ext="edit" aspectratio="f"/>
                  <v:textbox inset="0mm,0mm,0mm,0mm"/>
                </v:shape>
                <v:shape id="Graphic 236" o:spid="_x0000_s1026" o:spt="100" style="position:absolute;left:39928;top:3984345;height:233679;width:58419;" fillcolor="#000080" filled="t" stroked="f" coordsize="58419,233679" o:gfxdata="UEsDBAoAAAAAAIdO4kAAAAAAAAAAAAAAAAAEAAAAZHJzL1BLAwQUAAAACACHTuJA9A8M9LwAAADc&#10;AAAADwAAAGRycy9kb3ducmV2LnhtbEWPT4vCMBTE7wt+h/AEb2tSB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PDP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37" o:spid="_x0000_s1026" o:spt="100" style="position:absolute;left:0;top:3984345;height:233679;width:8890;" fillcolor="#000000" filled="t" stroked="f" coordsize="8890,233679" o:gfxdata="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0h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38" o:spid="_x0000_s1026" o:spt="100" style="position:absolute;left:39928;top:4219041;height:233679;width:58419;" fillcolor="#000080" filled="t" stroked="f" coordsize="58419,233679" o:gfxdata="UEsDBAoAAAAAAIdO4kAAAAAAAAAAAAAAAAAEAAAAZHJzL1BLAwQUAAAACACHTuJA6tw9HbkAAADc&#10;AAAADwAAAGRycy9kb3ducmV2LnhtbEVPTYvCMBC9C/sfwgjeNKmC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cPR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39" o:spid="_x0000_s1026" o:spt="100" style="position:absolute;left:0;top:4219041;height:233679;width:8890;" fillcolor="#000000" filled="t" stroked="f" coordsize="8890,233679" o:gfxdata="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8Fb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0" o:spid="_x0000_s1026" o:spt="100" style="position:absolute;left:39928;top:4453737;height:233679;width:58419;" fillcolor="#000080" filled="t" stroked="f" coordsize="58419,233679" o:gfxdata="UEsDBAoAAAAAAIdO4kAAAAAAAAAAAAAAAAAEAAAAZHJzL1BLAwQUAAAACACHTuJATKxCZrkAAADc&#10;AAAADwAAAGRycy9kb3ducmV2LnhtbEVPTYvCMBC9C/sfwgjeNKmI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sQma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41" o:spid="_x0000_s1026" o:spt="100" style="position:absolute;left:0;top:4453737;height:233679;width:8890;" fillcolor="#000000" filled="t" stroked="f" coordsize="8890,233679" o:gfxdata="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96F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2" o:spid="_x0000_s1026" o:spt="100" style="position:absolute;left:39928;top:4688433;height:233679;width:58419;" fillcolor="#000080" filled="t" stroked="f" coordsize="58419,233679" o:gfxdata="UEsDBAoAAAAAAIdO4kAAAAAAAAAAAAAAAAAEAAAAZHJzL1BLAwQUAAAACACHTuJA0zJ5irwAAADc&#10;AAAADwAAAGRycy9kb3ducmV2LnhtbEWPT4vCMBTE74LfITzBmyYtsq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yeY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3" o:spid="_x0000_s1026" o:spt="100" style="position:absolute;left:0;top:4688433;height:233679;width:8890;" fillcolor="#000000" filled="t" stroked="f" coordsize="8890,233679" o:gfxdata="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FB+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4" o:spid="_x0000_s1026" o:spt="100" style="position:absolute;left:39928;top:4923129;height:233679;width:58419;" fillcolor="#000080" filled="t" stroked="f" coordsize="58419,233679" o:gfxdata="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XRG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5" o:spid="_x0000_s1026" o:spt="100" style="position:absolute;left:0;top:4923129;height:233679;width:8890;" fillcolor="#000000" filled="t" stroked="f" coordsize="8890,233679" o:gfxdata="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0fBW/&#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46" o:spid="_x0000_s1026" o:spt="100" style="position:absolute;left:39928;top:5158130;height:233679;width:58419;" fillcolor="#000080" filled="t" stroked="f" coordsize="58419,233679" o:gfxdata="UEsDBAoAAAAAAIdO4kAAAAAAAAAAAAAAAAAEAAAAZHJzL1BLAwQUAAAACACHTuJArAl/ibwAAADc&#10;AAAADwAAAGRycy9kb3ducmV2LnhtbEWPT4vCMBTE7wt+h/AEb2tSE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Jf4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47" o:spid="_x0000_s1026" o:spt="100" style="position:absolute;left:0;top:5158130;height:233679;width:8890;" fillcolor="#000000" filled="t" stroked="f" coordsize="8890,233679" o:gfxdata="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qR/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48" o:spid="_x0000_s1026" o:spt="100" style="position:absolute;left:39928;top:5392826;height:233679;width:58419;" fillcolor="#000080" filled="t" stroked="f" coordsize="58419,233679" o:gfxdata="UEsDBAoAAAAAAIdO4kAAAAAAAAAAAAAAAAAEAAAAZHJzL1BLAwQUAAAACACHTuJAstpOYLkAAADc&#10;AAAADwAAAGRycy9kb3ducmV2LnhtbEVPTYvCMBC9C/sfwgjeNKmI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aTmC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49" o:spid="_x0000_s1026" o:spt="100" style="position:absolute;left:0;top:5392826;height:233679;width:8890;" fillcolor="#000000" filled="t" stroked="f" coordsize="8890,233679" o:gfxdata="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5dh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50" o:spid="_x0000_s1026" o:spt="100" style="position:absolute;left:39928;top:5627522;height:233679;width:58419;" fillcolor="#000080" filled="t" stroked="f" coordsize="58419,233679" o:gfxdata="UEsDBAoAAAAAAIdO4kAAAAAAAAAAAAAAAAAEAAAAZHJzL1BLAwQUAAAACACHTuJAyXXUu7kAAADc&#10;AAAADwAAAGRycy9kb3ducmV2LnhtbEVPTYvCMBC9C/sfwgjeNKmg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11L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51" o:spid="_x0000_s1026" o:spt="100" style="position:absolute;left:0;top:5627522;height:233679;width:8890;" fillcolor="#000000" filled="t" stroked="f" coordsize="8890,233679" o:gfxdata="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bsy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2" o:spid="_x0000_s1026" o:spt="100" style="position:absolute;left:39928;top:5862218;height:233679;width:58419;" fillcolor="#000080" filled="t" stroked="f" coordsize="58419,233679" o:gfxdata="UEsDBAoAAAAAAIdO4kAAAAAAAAAAAAAAAAAEAAAAZHJzL1BLAwQUAAAACACHTuJAVuvvV7wAAADc&#10;AAAADwAAAGRycy9kb3ducmV2LnhtbEWPT4vCMBTE74LfITzBmyYtu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r71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53" o:spid="_x0000_s1026" o:spt="100" style="position:absolute;left:0;top:5862218;height:233679;width:8890;" fillcolor="#000000" filled="t" stroked="f" coordsize="8890,233679" o:gfxdata="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jX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4" o:spid="_x0000_s1026" o:spt="100" style="position:absolute;left:39928;top:6096990;height:233679;width:58419;" fillcolor="#000080" filled="t" stroked="f" coordsize="58419,233679" o:gfxdata="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O0r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5" o:spid="_x0000_s1026" o:spt="100" style="position:absolute;left:0;top:6096990;height:233679;width:8890;" fillcolor="#000000" filled="t" stroked="f" coordsize="8890,233679" o:gfxdata="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t6s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56" o:spid="_x0000_s1026" o:spt="100" style="position:absolute;left:39928;top:6331686;height:233679;width:58419;" fillcolor="#000080" filled="t" stroked="f" coordsize="58419,233679" o:gfxdata="UEsDBAoAAAAAAIdO4kAAAAAAAAAAAAAAAAAEAAAAZHJzL1BLAwQUAAAACACHTuJAKdDpVLwAAADc&#10;AAAADwAAAGRycy9kb3ducmV2LnhtbEWPT4vCMBTE7wt+h/AEb2tSQ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Q6V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7" o:spid="_x0000_s1026" o:spt="100" style="position:absolute;left:0;top:6331686;height:233679;width:8890;" fillcolor="#000000" filled="t" stroked="f" coordsize="8890,233679" o:gfxdata="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PR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58" o:spid="_x0000_s1026" o:spt="100" style="position:absolute;left:39928;top:6566382;height:233679;width:58419;" fillcolor="#000080" filled="t" stroked="f" coordsize="58419,233679" o:gfxdata="UEsDBAoAAAAAAIdO4kAAAAAAAAAAAAAAAAAEAAAAZHJzL1BLAwQUAAAACACHTuJANwPYvbkAAADc&#10;AAAADwAAAGRycy9kb3ducmV2LnhtbEVPTYvCMBC9C/sfwgjeNKmg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D2L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59" o:spid="_x0000_s1026" o:spt="100" style="position:absolute;left:0;top:6566382;height:233679;width:8890;" fillcolor="#000000" filled="t" stroked="f" coordsize="8890,233679" o:gfxdata="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Dgz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0" o:spid="_x0000_s1026" o:spt="100" style="position:absolute;left:39928;top:6801078;height:233679;width:58419;" fillcolor="#000080" filled="t" stroked="f" coordsize="58419,233679" o:gfxdata="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GR4GtwAAANwAAAAP&#10;AAAAAAAAAAEAIAAAACIAAABkcnMvZG93bnJldi54bWxQSwECFAAUAAAACACHTuJAMy8FnjsAAAA5&#10;AAAAEAAAAAAAAAABACAAAAAGAQAAZHJzL3NoYXBleG1sLnhtbFBLBQYAAAAABgAGAFsBAACwAwAA&#10;AAA=&#10;" path="m58216,0l0,0,0,233476,58216,233476,58216,0xe">
                  <v:fill on="t" focussize="0,0"/>
                  <v:stroke on="f"/>
                  <v:imagedata o:title=""/>
                  <o:lock v:ext="edit" aspectratio="f"/>
                  <v:textbox inset="0mm,0mm,0mm,0mm"/>
                </v:shape>
                <v:shape id="Graphic 261" o:spid="_x0000_s1026" o:spt="100" style="position:absolute;left:0;top:6801078;height:233679;width:8890;" fillcolor="#000000" filled="t" stroked="f" coordsize="8890,233679" o:gfxdata="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omd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2" o:spid="_x0000_s1026" o:spt="100" style="position:absolute;left:39928;top:7035774;height:233679;width:58419;" fillcolor="#000080" filled="t" stroked="f" coordsize="58419,233679" o:gfxdata="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HJe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3" o:spid="_x0000_s1026" o:spt="100" style="position:absolute;left:0;top:7035774;height:233679;width:8890;" fillcolor="#000000" filled="t" stroked="f" coordsize="8890,233679" o:gfxdata="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Qdm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4" o:spid="_x0000_s1026" o:spt="100" style="position:absolute;left:39928;top:7270470;height:233679;width:58419;" fillcolor="#000080" filled="t" stroked="f" coordsize="58419,233679" o:gfxdata="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iGA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5" o:spid="_x0000_s1026" o:spt="100" style="position:absolute;left:0;top:7270470;height:233679;width:8890;" fillcolor="#000000" filled="t" stroked="f" coordsize="8890,233679" o:gfxdata="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Eg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6" o:spid="_x0000_s1026" o:spt="100" style="position:absolute;left:39928;top:7505471;height:233679;width:58419;" fillcolor="#000080" filled="t" stroked="f" coordsize="58419,233679" o:gfxdata="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I+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67" o:spid="_x0000_s1026" o:spt="100" style="position:absolute;left:0;top:7505471;height:233679;width:8890;" fillcolor="#000000" filled="t" stroked="f" coordsize="8890,233679" o:gfxdata="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fG5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68" o:spid="_x0000_s1026" o:spt="100" style="position:absolute;left:39928;top:7740167;height:233679;width:58419;" fillcolor="#000080" filled="t" stroked="f" coordsize="58419,233679" o:gfxdata="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5bxIAtwAAANwAAAAP&#10;AAAAAAAAAAEAIAAAACIAAABkcnMvZG93bnJldi54bWxQSwECFAAUAAAACACHTuJAMy8FnjsAAAA5&#10;AAAAEAAAAAAAAAABACAAAAAGAQAAZHJzL3NoYXBleG1sLnhtbFBLBQYAAAAABgAGAFsBAACwAwAA&#10;AAA=&#10;" path="m58216,0l0,0,0,233172,58216,233172,58216,0xe">
                  <v:fill on="t" focussize="0,0"/>
                  <v:stroke on="f"/>
                  <v:imagedata o:title=""/>
                  <o:lock v:ext="edit" aspectratio="f"/>
                  <v:textbox inset="0mm,0mm,0mm,0mm"/>
                </v:shape>
                <v:shape id="Graphic 269" o:spid="_x0000_s1026" o:spt="100" style="position:absolute;left:0;top:7740167;height:233679;width:8890;" fillcolor="#000000" filled="t" stroked="f" coordsize="8890,233679" o:gfxdata="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MKn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70" o:spid="_x0000_s1026" o:spt="100" style="position:absolute;left:39928;top:7974863;height:233679;width:58419;" fillcolor="#000080" filled="t" stroked="f" coordsize="58419,233679" o:gfxdata="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iN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71" o:spid="_x0000_s1026" o:spt="100" style="position:absolute;left:0;top:7974863;height:233679;width:8890;" fillcolor="#000000" filled="t" stroked="f" coordsize="8890,233679" o:gfxdata="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Owq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72" o:spid="_x0000_s1026" o:spt="100" style="position:absolute;left:39928;top:8209508;height:233679;width:58419;" fillcolor="#000080" filled="t" stroked="f" coordsize="58419,233679" o:gfxdata="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esze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3" o:spid="_x0000_s1026" o:spt="100" style="position:absolute;left:0;top:8209508;height:233679;width:8890;" fillcolor="#000000" filled="t" stroked="f" coordsize="8890,233679" o:gfxdata="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2LR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4" o:spid="_x0000_s1026" o:spt="100" style="position:absolute;left:39928;top:8444204;height:233679;width:58419;" fillcolor="#000080" filled="t" stroked="f" coordsize="58419,233679" o:gfxdata="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7jt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5" o:spid="_x0000_s1026" o:spt="100" style="position:absolute;left:0;top:8444204;height:233679;width:8890;" fillcolor="#000000" filled="t" stroked="f" coordsize="8890,233679" o:gfxdata="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i2q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6" o:spid="_x0000_s1026" o:spt="100" style="position:absolute;left:39928;top:8678900;height:233679;width:58419;" fillcolor="#000080" filled="t" stroked="f" coordsize="58419,233679" o:gfxdata="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ltT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7" o:spid="_x0000_s1026" o:spt="100" style="position:absolute;left:0;top:8678900;height:233679;width:8890;" fillcolor="#000000" filled="t" stroked="f" coordsize="8890,233679" o:gfxdata="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aNR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8" o:spid="_x0000_s1026" o:spt="100" style="position:absolute;left:39928;top:8913596;height:233679;width:58419;" fillcolor="#000080" filled="t" stroked="f" coordsize="58419,233679" o:gfxdata="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2hN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79" o:spid="_x0000_s1026" o:spt="100" style="position:absolute;left:0;top:8913596;height:233679;width:8890;" fillcolor="#000000" filled="t" stroked="f" coordsize="8890,233679" o:gfxdata="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W8r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0" o:spid="_x0000_s1026" o:spt="100" style="position:absolute;left:39928;top:9148292;height:233679;width:58419;" fillcolor="#000080" filled="t" stroked="f" coordsize="58419,233679" o:gfxdata="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V+Py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81" o:spid="_x0000_s1026" o:spt="100" style="position:absolute;left:0;top:9148292;height:233679;width:8890;" fillcolor="#000000" filled="t" stroked="f" coordsize="8890,233679" o:gfxdata="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PbA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2" o:spid="_x0000_s1026" o:spt="100" style="position:absolute;left:39928;top:9382988;height:233679;width:58419;" fillcolor="#000080" filled="t" stroked="f" coordsize="58419,233679" o:gfxdata="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LwxC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83" o:spid="_x0000_s1026" o:spt="100" style="position:absolute;left:0;top:9382988;height:233679;width:8890;" fillcolor="#000000" filled="t" stroked="f" coordsize="8890,233679" o:gfxdata="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7Y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4" o:spid="_x0000_s1026" o:spt="100" style="position:absolute;left:39928;top:9617989;height:233679;width:58419;" fillcolor="#000080" filled="t" stroked="f" coordsize="58419,233679" o:gfxdata="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u/v+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85" o:spid="_x0000_s1026" o:spt="100" style="position:absolute;left:0;top:9617989;height:233679;width:8890;" fillcolor="#000000" filled="t" stroked="f" coordsize="8890,233679" o:gfxdata="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3G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group>
            </w:pict>
          </mc:Fallback>
        </mc:AlternateContent>
      </w:r>
      <w:r>
        <w:rPr>
          <w:rFonts w:hint="default" w:ascii="Times New Roman" w:hAnsi="Times New Roman" w:cs="Times New Roman"/>
          <w:b/>
          <w:bCs/>
          <w:sz w:val="36"/>
          <w:szCs w:val="36"/>
          <w:lang w:val="en-US"/>
        </w:rPr>
        <w:t>UỶ BAN NHÂN DÂN THÀNH PHỐ HỒ CHÍ MINH</w:t>
      </w:r>
    </w:p>
    <w:p w14:paraId="105021C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TRƯỜNG ĐẠI HỌC SÀI GÒN</w:t>
      </w:r>
    </w:p>
    <w:p w14:paraId="4C8D4F2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KHOA TOÁN - ỨNG DỤNG</w:t>
      </w:r>
    </w:p>
    <w:p w14:paraId="079CC8AF">
      <w:pPr>
        <w:keepNext w:val="0"/>
        <w:keepLines w:val="0"/>
        <w:pageBreakBefore w:val="0"/>
        <w:widowControl/>
        <w:kinsoku/>
        <w:wordWrap/>
        <w:overflowPunct/>
        <w:topLinePunct w:val="0"/>
        <w:autoSpaceDE/>
        <w:autoSpaceDN/>
        <w:bidi w:val="0"/>
        <w:adjustRightInd/>
        <w:snapToGrid/>
        <w:spacing w:line="312" w:lineRule="auto"/>
        <w:ind w:left="0" w:leftChars="0" w:right="802" w:firstLine="800" w:firstLineChars="0"/>
        <w:jc w:val="center"/>
        <w:textAlignment w:val="auto"/>
        <w:rPr>
          <w:rFonts w:hint="default" w:ascii="Times New Roman" w:hAnsi="Times New Roman" w:cs="Times New Roman"/>
          <w:sz w:val="20"/>
        </w:rPr>
      </w:pPr>
      <w:r>
        <w:rPr>
          <w:rFonts w:ascii="Wingdings" w:hAnsi="Wingdings"/>
          <w:spacing w:val="-5"/>
          <w:w w:val="265"/>
          <w:sz w:val="28"/>
        </w:rPr>
        <w:t></w:t>
      </w:r>
      <w:r>
        <w:rPr>
          <w:rFonts w:hint="default" w:ascii="Times New Roman" w:hAnsi="Times New Roman" w:cs="Times New Roman"/>
          <w:sz w:val="20"/>
        </w:rPr>
        <mc:AlternateContent>
          <mc:Choice Requires="wpg">
            <w:drawing>
              <wp:anchor distT="0" distB="0" distL="114300" distR="114300" simplePos="0" relativeHeight="251661312" behindDoc="1" locked="0" layoutInCell="1" allowOverlap="1">
                <wp:simplePos x="0" y="0"/>
                <wp:positionH relativeFrom="column">
                  <wp:posOffset>1042035</wp:posOffset>
                </wp:positionH>
                <wp:positionV relativeFrom="paragraph">
                  <wp:posOffset>105410</wp:posOffset>
                </wp:positionV>
                <wp:extent cx="3206750" cy="1905"/>
                <wp:effectExtent l="0" t="0" r="0" b="0"/>
                <wp:wrapNone/>
                <wp:docPr id="292" name="Group 292"/>
                <wp:cNvGraphicFramePr/>
                <a:graphic xmlns:a="http://schemas.openxmlformats.org/drawingml/2006/main">
                  <a:graphicData uri="http://schemas.microsoft.com/office/word/2010/wordprocessingGroup">
                    <wpg:wgp>
                      <wpg:cNvGrpSpPr/>
                      <wpg:grpSpPr>
                        <a:xfrm>
                          <a:off x="0" y="0"/>
                          <a:ext cx="3206750" cy="1905"/>
                          <a:chOff x="3724" y="3503"/>
                          <a:chExt cx="5050" cy="3"/>
                        </a:xfrm>
                      </wpg:grpSpPr>
                      <wps:wsp>
                        <wps:cNvPr id="286" name="Graphic 286"/>
                        <wps:cNvSpPr/>
                        <wps:spPr>
                          <a:xfrm>
                            <a:off x="3724" y="3503"/>
                            <a:ext cx="1440" cy="2"/>
                          </a:xfrm>
                          <a:custGeom>
                            <a:avLst/>
                            <a:gdLst/>
                            <a:ahLst/>
                            <a:cxnLst/>
                            <a:rect l="l" t="t" r="r" b="b"/>
                            <a:pathLst>
                              <a:path w="1010919">
                                <a:moveTo>
                                  <a:pt x="0" y="0"/>
                                </a:moveTo>
                                <a:lnTo>
                                  <a:pt x="1010412" y="0"/>
                                </a:lnTo>
                              </a:path>
                            </a:pathLst>
                          </a:custGeom>
                          <a:ln w="13194">
                            <a:solidFill>
                              <a:srgbClr val="000000"/>
                            </a:solidFill>
                            <a:prstDash val="dash"/>
                          </a:ln>
                        </wps:spPr>
                        <wps:bodyPr wrap="square" lIns="0" tIns="0" rIns="0" bIns="0" rtlCol="0">
                          <a:noAutofit/>
                        </wps:bodyPr>
                      </wps:wsp>
                      <wps:wsp>
                        <wps:cNvPr id="287" name="Graphic 287"/>
                        <wps:cNvSpPr/>
                        <wps:spPr>
                          <a:xfrm>
                            <a:off x="7334" y="3504"/>
                            <a:ext cx="1440" cy="2"/>
                          </a:xfrm>
                          <a:custGeom>
                            <a:avLst/>
                            <a:gdLst/>
                            <a:ahLst/>
                            <a:cxnLst/>
                            <a:rect l="l" t="t" r="r" b="b"/>
                            <a:pathLst>
                              <a:path w="891540">
                                <a:moveTo>
                                  <a:pt x="0" y="0"/>
                                </a:moveTo>
                                <a:lnTo>
                                  <a:pt x="891540" y="0"/>
                                </a:lnTo>
                              </a:path>
                            </a:pathLst>
                          </a:custGeom>
                          <a:ln w="13194">
                            <a:solidFill>
                              <a:srgbClr val="000000"/>
                            </a:solidFill>
                            <a:prstDash val="dash"/>
                          </a:ln>
                        </wps:spPr>
                        <wps:bodyPr wrap="square" lIns="0" tIns="0" rIns="0" bIns="0" rtlCol="0">
                          <a:noAutofit/>
                        </wps:bodyPr>
                      </wps:wsp>
                    </wpg:wgp>
                  </a:graphicData>
                </a:graphic>
              </wp:anchor>
            </w:drawing>
          </mc:Choice>
          <mc:Fallback>
            <w:pict>
              <v:group id="_x0000_s1026" o:spid="_x0000_s1026" o:spt="203" style="position:absolute;left:0pt;margin-left:82.05pt;margin-top:8.3pt;height:0.15pt;width:252.5pt;z-index:-251655168;mso-width-relative:page;mso-height-relative:page;" coordorigin="3724,3503" coordsize="5050,3" o:gfxdata="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gl34b1wAAAAkBAAAPAAAAAAAAAAEAIAAAACIAAABk&#10;cnMvZG93bnJldi54bWxQSwECFAAUAAAACACHTuJApQVwBrICAABKCAAADgAAAAAAAAABACAAAAAm&#10;AQAAZHJzL2Uyb0RvYy54bWxQSwUGAAAAAAYABgBZAQAASgYAAAAA&#10;">
                <o:lock v:ext="edit" aspectratio="f"/>
                <v:shape id="Graphic 286" o:spid="_x0000_s1026" o:spt="100" style="position:absolute;left:3724;top:3503;height:2;width:1440;" filled="f" stroked="t" coordsize="1010919,1" o:gfxdata="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b2gC&#10;wAAAANwAAAAPAAAAAAAAAAEAIAAAACIAAABkcnMvZG93bnJldi54bWxQSwECFAAUAAAACACHTuJA&#10;My8FnjsAAAA5AAAAEAAAAAAAAAABACAAAAAPAQAAZHJzL3NoYXBleG1sLnhtbFBLBQYAAAAABgAG&#10;AFsBAAC5AwAAAAA=&#10;" path="m0,0l1010412,0e">
                  <v:fill on="f" focussize="0,0"/>
                  <v:stroke weight="1.03889763779528pt" color="#000000" joinstyle="round" dashstyle="dash"/>
                  <v:imagedata o:title=""/>
                  <o:lock v:ext="edit" aspectratio="f"/>
                  <v:textbox inset="0mm,0mm,0mm,0mm"/>
                </v:shape>
                <v:shape id="Graphic 287" o:spid="_x0000_s1026" o:spt="100" style="position:absolute;left:7334;top:3504;height:2;width:1440;" filled="f" stroked="t" coordsize="891540,1" o:gfxdata="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SDM28AAAA&#10;3AAAAA8AAAAAAAAAAQAgAAAAIgAAAGRycy9kb3ducmV2LnhtbFBLAQIUABQAAAAIAIdO4kAzLwWe&#10;OwAAADkAAAAQAAAAAAAAAAEAIAAAAAsBAABkcnMvc2hhcGV4bWwueG1sUEsFBgAAAAAGAAYAWwEA&#10;ALUDAAAAAA==&#10;" path="m0,0l891540,0e">
                  <v:fill on="f" focussize="0,0"/>
                  <v:stroke weight="1.03889763779528pt" color="#000000" joinstyle="round" dashstyle="dash"/>
                  <v:imagedata o:title=""/>
                  <o:lock v:ext="edit" aspectratio="f"/>
                  <v:textbox inset="0mm,0mm,0mm,0mm"/>
                </v:shape>
              </v:group>
            </w:pict>
          </mc:Fallback>
        </mc:AlternateContent>
      </w:r>
    </w:p>
    <w:p w14:paraId="290F17DD">
      <w:pPr>
        <w:pStyle w:val="9"/>
        <w:spacing w:before="186" w:line="240" w:lineRule="auto"/>
        <w:jc w:val="center"/>
        <w:rPr>
          <w:rFonts w:hint="default" w:ascii="Times New Roman" w:hAnsi="Times New Roman" w:cs="Times New Roman"/>
          <w:sz w:val="40"/>
        </w:rPr>
      </w:pPr>
      <w:r>
        <w:rPr>
          <w:rFonts w:hint="default" w:ascii="Times New Roman" w:hAnsi="Times New Roman" w:cs="Times New Roman"/>
        </w:rPr>
        <w:drawing>
          <wp:anchor distT="0" distB="0" distL="0" distR="0" simplePos="0" relativeHeight="251660288" behindDoc="1" locked="0" layoutInCell="1" allowOverlap="1">
            <wp:simplePos x="0" y="0"/>
            <wp:positionH relativeFrom="page">
              <wp:posOffset>2921635</wp:posOffset>
            </wp:positionH>
            <wp:positionV relativeFrom="paragraph">
              <wp:posOffset>212725</wp:posOffset>
            </wp:positionV>
            <wp:extent cx="1705610" cy="1678940"/>
            <wp:effectExtent l="0" t="0" r="8890" b="16510"/>
            <wp:wrapTopAndBottom/>
            <wp:docPr id="289" name="Image 288"/>
            <wp:cNvGraphicFramePr/>
            <a:graphic xmlns:a="http://schemas.openxmlformats.org/drawingml/2006/main">
              <a:graphicData uri="http://schemas.openxmlformats.org/drawingml/2006/picture">
                <pic:pic xmlns:pic="http://schemas.openxmlformats.org/drawingml/2006/picture">
                  <pic:nvPicPr>
                    <pic:cNvPr id="289" name="Image 288"/>
                    <pic:cNvPicPr/>
                  </pic:nvPicPr>
                  <pic:blipFill>
                    <a:blip r:embed="rId7" cstate="print"/>
                    <a:stretch>
                      <a:fillRect/>
                    </a:stretch>
                  </pic:blipFill>
                  <pic:spPr>
                    <a:xfrm>
                      <a:off x="0" y="0"/>
                      <a:ext cx="1705610" cy="1678940"/>
                    </a:xfrm>
                    <a:prstGeom prst="rect">
                      <a:avLst/>
                    </a:prstGeom>
                  </pic:spPr>
                </pic:pic>
              </a:graphicData>
            </a:graphic>
          </wp:anchor>
        </w:drawing>
      </w:r>
    </w:p>
    <w:p w14:paraId="1DA56321">
      <w:pPr>
        <w:pStyle w:val="21"/>
        <w:spacing w:line="360" w:lineRule="auto"/>
        <w:ind w:right="-90" w:rightChars="0"/>
        <w:jc w:val="center"/>
        <w:rPr>
          <w:rFonts w:hint="default" w:ascii="Times New Roman" w:hAnsi="Times New Roman" w:cs="Times New Roman"/>
          <w:lang w:val="vi-VN"/>
        </w:rPr>
      </w:pPr>
      <w:r>
        <w:rPr>
          <w:rFonts w:hint="default" w:ascii="Times New Roman" w:hAnsi="Times New Roman" w:cs="Times New Roman"/>
          <w:lang w:val="vi-VN"/>
        </w:rPr>
        <w:t xml:space="preserve">BÀI TẬP CÁ NHÂN </w:t>
      </w:r>
    </w:p>
    <w:p w14:paraId="783F24D2">
      <w:pPr>
        <w:spacing w:line="240" w:lineRule="auto"/>
        <w:ind w:right="-90" w:rightChars="0"/>
        <w:jc w:val="center"/>
        <w:rPr>
          <w:rFonts w:hint="default" w:ascii="Times New Roman" w:hAnsi="Times New Roman" w:cs="Times New Roman"/>
          <w:b/>
          <w:bCs/>
          <w:i w:val="0"/>
          <w:iCs/>
          <w:sz w:val="40"/>
          <w:szCs w:val="40"/>
          <w:lang w:val="vi-VN"/>
        </w:rPr>
      </w:pPr>
      <w:r>
        <w:rPr>
          <w:rFonts w:hint="default" w:ascii="Times New Roman" w:hAnsi="Times New Roman" w:cs="Times New Roman"/>
          <w:b/>
          <w:bCs/>
          <w:i w:val="0"/>
          <w:iCs/>
          <w:sz w:val="40"/>
          <w:szCs w:val="40"/>
          <w:lang w:val="vi-VN"/>
        </w:rPr>
        <w:t>HỌC PHẦN: HỌC SÂU (858048)</w:t>
      </w:r>
    </w:p>
    <w:p w14:paraId="1F024756">
      <w:pPr>
        <w:ind w:right="799"/>
        <w:jc w:val="center"/>
        <w:rPr>
          <w:rFonts w:hint="default" w:ascii="Times New Roman" w:hAnsi="Times New Roman" w:eastAsia="SimSun" w:cs="Times New Roman"/>
          <w:b/>
          <w:bCs/>
          <w:i w:val="0"/>
          <w:iCs/>
          <w:sz w:val="40"/>
          <w:szCs w:val="40"/>
        </w:rPr>
      </w:pPr>
    </w:p>
    <w:p w14:paraId="7DA1A37A">
      <w:pPr>
        <w:pStyle w:val="9"/>
        <w:spacing w:before="116"/>
        <w:jc w:val="center"/>
        <w:rPr>
          <w:rFonts w:hint="default" w:ascii="Times New Roman" w:hAnsi="Times New Roman" w:cs="Times New Roman"/>
          <w:b/>
          <w:sz w:val="32"/>
        </w:rPr>
      </w:pPr>
    </w:p>
    <w:p w14:paraId="533964E9">
      <w:pPr>
        <w:spacing w:line="360" w:lineRule="auto"/>
        <w:ind w:left="1200" w:leftChars="0" w:right="404" w:firstLine="0" w:firstLineChars="0"/>
        <w:jc w:val="left"/>
        <w:rPr>
          <w:rFonts w:hint="default" w:ascii="Times New Roman" w:hAnsi="Times New Roman" w:cs="Times New Roman"/>
          <w:sz w:val="32"/>
          <w:szCs w:val="21"/>
          <w:lang w:val="vi-VN"/>
        </w:rPr>
      </w:pPr>
      <w:r>
        <w:rPr>
          <w:rFonts w:hint="default" w:ascii="Times New Roman" w:hAnsi="Times New Roman" w:cs="Times New Roman"/>
          <w:spacing w:val="-8"/>
          <w:sz w:val="32"/>
          <w:szCs w:val="21"/>
          <w:lang w:val="en-US"/>
        </w:rPr>
        <w:t>Giảng viên</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lang w:val="vi-VN"/>
        </w:rPr>
        <w:t>đảm nhiệm</w:t>
      </w:r>
      <w:r>
        <w:rPr>
          <w:rFonts w:hint="default" w:ascii="Times New Roman" w:hAnsi="Times New Roman" w:cs="Times New Roman"/>
          <w:sz w:val="32"/>
          <w:szCs w:val="21"/>
        </w:rPr>
        <w:t>:</w:t>
      </w:r>
      <w:r>
        <w:rPr>
          <w:rFonts w:hint="default" w:ascii="Times New Roman" w:hAnsi="Times New Roman" w:cs="Times New Roman"/>
          <w:sz w:val="32"/>
          <w:szCs w:val="21"/>
          <w:lang w:val="en-US"/>
        </w:rPr>
        <w:t xml:space="preserve"> </w:t>
      </w:r>
      <w:r>
        <w:rPr>
          <w:rFonts w:hint="default" w:ascii="Times New Roman" w:hAnsi="Times New Roman" w:cs="Times New Roman"/>
          <w:sz w:val="32"/>
          <w:szCs w:val="21"/>
          <w:lang w:val="vi-VN"/>
        </w:rPr>
        <w:t>TS. Đỗ Như Tài</w:t>
      </w:r>
    </w:p>
    <w:p w14:paraId="1B569EC6">
      <w:pPr>
        <w:spacing w:line="360" w:lineRule="auto"/>
        <w:ind w:left="1200" w:leftChars="0" w:right="404" w:firstLine="0" w:firstLineChars="0"/>
        <w:jc w:val="left"/>
        <w:rPr>
          <w:rFonts w:hint="default" w:ascii="Times New Roman" w:hAnsi="Times New Roman" w:cs="Times New Roman"/>
          <w:spacing w:val="-8"/>
          <w:sz w:val="32"/>
          <w:szCs w:val="21"/>
          <w:lang w:val="en-US"/>
        </w:rPr>
      </w:pPr>
      <w:r>
        <w:rPr>
          <w:rFonts w:hint="default" w:ascii="Times New Roman" w:hAnsi="Times New Roman" w:cs="Times New Roman"/>
          <w:spacing w:val="-8"/>
          <w:sz w:val="32"/>
          <w:szCs w:val="21"/>
          <w:lang w:val="vi-VN"/>
        </w:rPr>
        <w:t xml:space="preserve">Họ và tên sinh viên: </w:t>
      </w:r>
      <w:r>
        <w:rPr>
          <w:rFonts w:hint="default" w:ascii="Times New Roman" w:hAnsi="Times New Roman" w:cs="Times New Roman"/>
          <w:spacing w:val="-8"/>
          <w:sz w:val="32"/>
          <w:szCs w:val="21"/>
          <w:lang w:val="en-US"/>
        </w:rPr>
        <w:t>Trần Quốc Hoàng</w:t>
      </w:r>
    </w:p>
    <w:p w14:paraId="305FB3D4">
      <w:pPr>
        <w:spacing w:line="360" w:lineRule="auto"/>
        <w:ind w:left="1200" w:leftChars="0" w:right="404" w:firstLine="0" w:firstLineChars="0"/>
        <w:jc w:val="left"/>
        <w:rPr>
          <w:rFonts w:hint="default" w:ascii="Times New Roman" w:hAnsi="Times New Roman" w:cs="Times New Roman"/>
          <w:spacing w:val="-8"/>
          <w:sz w:val="32"/>
          <w:szCs w:val="21"/>
          <w:lang w:val="vi-VN"/>
        </w:rPr>
      </w:pPr>
      <w:r>
        <w:rPr>
          <w:rFonts w:hint="default" w:ascii="Times New Roman" w:hAnsi="Times New Roman" w:cs="Times New Roman"/>
          <w:spacing w:val="-8"/>
          <w:sz w:val="32"/>
          <w:szCs w:val="21"/>
          <w:lang w:val="vi-VN"/>
        </w:rPr>
        <w:t xml:space="preserve">Mã số sinh viên: </w:t>
      </w:r>
      <w:r>
        <w:rPr>
          <w:rFonts w:hint="default" w:ascii="Times New Roman" w:hAnsi="Times New Roman" w:cs="Times New Roman"/>
          <w:spacing w:val="-8"/>
          <w:sz w:val="32"/>
          <w:szCs w:val="21"/>
          <w:lang w:val="en-US"/>
        </w:rPr>
        <w:t>312358001</w:t>
      </w:r>
      <w:r>
        <w:rPr>
          <w:rFonts w:hint="default" w:ascii="Times New Roman" w:hAnsi="Times New Roman" w:cs="Times New Roman"/>
          <w:spacing w:val="-8"/>
          <w:sz w:val="32"/>
          <w:szCs w:val="21"/>
          <w:lang w:val="vi-VN"/>
        </w:rPr>
        <w:t>5</w:t>
      </w:r>
    </w:p>
    <w:p w14:paraId="53E20260">
      <w:pPr>
        <w:keepNext w:val="0"/>
        <w:keepLines w:val="0"/>
        <w:pageBreakBefore w:val="0"/>
        <w:widowControl/>
        <w:kinsoku/>
        <w:wordWrap/>
        <w:overflowPunct/>
        <w:topLinePunct w:val="0"/>
        <w:autoSpaceDE/>
        <w:autoSpaceDN/>
        <w:bidi w:val="0"/>
        <w:adjustRightInd/>
        <w:snapToGrid/>
        <w:spacing w:line="240" w:lineRule="auto"/>
        <w:ind w:left="1200" w:leftChars="0" w:right="802" w:firstLine="0" w:firstLineChars="0"/>
        <w:jc w:val="left"/>
        <w:textAlignment w:val="auto"/>
        <w:rPr>
          <w:rFonts w:hint="default" w:ascii="Times New Roman" w:hAnsi="Times New Roman" w:cs="Times New Roman"/>
          <w:spacing w:val="-2"/>
          <w:sz w:val="32"/>
          <w:szCs w:val="21"/>
          <w:lang w:val="en-US"/>
        </w:rPr>
      </w:pPr>
      <w:r>
        <w:rPr>
          <w:rFonts w:hint="default" w:ascii="Times New Roman" w:hAnsi="Times New Roman" w:cs="Times New Roman"/>
          <w:sz w:val="32"/>
          <w:szCs w:val="21"/>
        </w:rPr>
        <w:t>Lớp:</w:t>
      </w:r>
      <w:r>
        <w:rPr>
          <w:rFonts w:hint="default" w:ascii="Times New Roman" w:hAnsi="Times New Roman" w:cs="Times New Roman"/>
          <w:spacing w:val="-2"/>
          <w:sz w:val="32"/>
          <w:szCs w:val="21"/>
        </w:rPr>
        <w:t xml:space="preserve"> DDU1231</w:t>
      </w:r>
    </w:p>
    <w:p w14:paraId="477ED574">
      <w:pPr>
        <w:spacing w:line="360" w:lineRule="auto"/>
        <w:rPr>
          <w:rFonts w:hint="default" w:ascii="Times New Roman" w:hAnsi="Times New Roman" w:cs="Times New Roman"/>
          <w:spacing w:val="-2"/>
          <w:sz w:val="32"/>
          <w:szCs w:val="21"/>
          <w:lang w:val="en-US"/>
        </w:rPr>
      </w:pPr>
    </w:p>
    <w:p w14:paraId="77D14480">
      <w:pPr>
        <w:spacing w:line="360" w:lineRule="auto"/>
        <w:rPr>
          <w:rFonts w:hint="default" w:ascii="Times New Roman" w:hAnsi="Times New Roman" w:cs="Times New Roman"/>
          <w:spacing w:val="-2"/>
          <w:sz w:val="32"/>
          <w:szCs w:val="21"/>
          <w:lang w:val="en-US"/>
        </w:rPr>
      </w:pPr>
    </w:p>
    <w:p w14:paraId="5BF247BF">
      <w:pPr>
        <w:spacing w:line="360" w:lineRule="auto"/>
        <w:rPr>
          <w:rFonts w:hint="default" w:ascii="Times New Roman" w:hAnsi="Times New Roman" w:cs="Times New Roman"/>
          <w:spacing w:val="-2"/>
          <w:sz w:val="32"/>
          <w:szCs w:val="21"/>
          <w:lang w:val="en-US"/>
        </w:rPr>
      </w:pPr>
    </w:p>
    <w:p w14:paraId="68A48C24">
      <w:pPr>
        <w:spacing w:line="360" w:lineRule="auto"/>
        <w:rPr>
          <w:rFonts w:hint="default" w:ascii="Times New Roman" w:hAnsi="Times New Roman" w:cs="Times New Roman"/>
          <w:spacing w:val="-2"/>
          <w:sz w:val="32"/>
          <w:szCs w:val="21"/>
          <w:lang w:val="en-US"/>
        </w:rPr>
      </w:pPr>
    </w:p>
    <w:p w14:paraId="00B7E218">
      <w:pPr>
        <w:spacing w:line="360" w:lineRule="auto"/>
        <w:rPr>
          <w:rFonts w:hint="default" w:ascii="Times New Roman" w:hAnsi="Times New Roman" w:cs="Times New Roman"/>
          <w:spacing w:val="-2"/>
          <w:sz w:val="32"/>
          <w:szCs w:val="21"/>
          <w:lang w:val="en-US"/>
        </w:rPr>
      </w:pPr>
    </w:p>
    <w:p w14:paraId="006F4EB2">
      <w:pPr>
        <w:spacing w:line="360" w:lineRule="auto"/>
        <w:rPr>
          <w:rFonts w:hint="default" w:ascii="Times New Roman" w:hAnsi="Times New Roman" w:cs="Times New Roman"/>
          <w:spacing w:val="-2"/>
          <w:sz w:val="32"/>
          <w:szCs w:val="21"/>
          <w:lang w:val="en-US"/>
        </w:rPr>
      </w:pPr>
    </w:p>
    <w:p w14:paraId="3B8BDEB0">
      <w:pPr>
        <w:spacing w:line="360" w:lineRule="auto"/>
        <w:rPr>
          <w:rFonts w:hint="default" w:ascii="Times New Roman" w:hAnsi="Times New Roman" w:cs="Times New Roman"/>
          <w:spacing w:val="-2"/>
          <w:sz w:val="32"/>
          <w:szCs w:val="21"/>
          <w:lang w:val="en-US"/>
        </w:rPr>
      </w:pPr>
    </w:p>
    <w:p w14:paraId="41389983">
      <w:pPr>
        <w:spacing w:line="240" w:lineRule="auto"/>
        <w:ind w:left="6" w:leftChars="0" w:right="802" w:firstLine="720" w:firstLineChars="0"/>
        <w:jc w:val="center"/>
        <w:rPr>
          <w:rFonts w:hint="default" w:ascii="Times New Roman" w:hAnsi="Times New Roman" w:cs="Times New Roman"/>
          <w:i/>
          <w:spacing w:val="-4"/>
          <w:sz w:val="26"/>
          <w:szCs w:val="26"/>
          <w:lang w:val="vi-VN"/>
        </w:rPr>
      </w:pPr>
      <w:r>
        <w:rPr>
          <w:rFonts w:hint="default" w:ascii="Times New Roman" w:hAnsi="Times New Roman" w:cs="Times New Roman"/>
          <w:i/>
          <w:sz w:val="26"/>
          <w:szCs w:val="26"/>
        </w:rPr>
        <w:t>Thành</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phố Hồ</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Chí Minh</w:t>
      </w:r>
      <w:r>
        <w:rPr>
          <w:rFonts w:hint="default" w:ascii="Times New Roman" w:hAnsi="Times New Roman" w:cs="Times New Roman"/>
          <w:i/>
          <w:sz w:val="26"/>
          <w:szCs w:val="26"/>
          <w:lang w:val="vi-VN"/>
        </w:rPr>
        <w:t>, ngày 16</w:t>
      </w:r>
      <w:r>
        <w:rPr>
          <w:rFonts w:hint="default" w:ascii="Times New Roman" w:hAnsi="Times New Roman" w:cs="Times New Roman"/>
          <w:i/>
          <w:spacing w:val="-3"/>
          <w:sz w:val="26"/>
          <w:szCs w:val="26"/>
        </w:rPr>
        <w:t xml:space="preserve"> </w:t>
      </w:r>
      <w:r>
        <w:rPr>
          <w:rFonts w:hint="default" w:ascii="Times New Roman" w:hAnsi="Times New Roman" w:cs="Times New Roman"/>
          <w:i/>
          <w:sz w:val="26"/>
          <w:szCs w:val="26"/>
        </w:rPr>
        <w:t>tháng</w:t>
      </w:r>
      <w:r>
        <w:rPr>
          <w:rFonts w:hint="default" w:ascii="Times New Roman" w:hAnsi="Times New Roman" w:cs="Times New Roman"/>
          <w:i/>
          <w:spacing w:val="-1"/>
          <w:sz w:val="26"/>
          <w:szCs w:val="26"/>
        </w:rPr>
        <w:t xml:space="preserve"> </w:t>
      </w:r>
      <w:r>
        <w:rPr>
          <w:rFonts w:hint="default" w:ascii="Times New Roman" w:hAnsi="Times New Roman" w:cs="Times New Roman"/>
          <w:i/>
          <w:spacing w:val="-1"/>
          <w:sz w:val="26"/>
          <w:szCs w:val="26"/>
          <w:lang w:val="vi-VN"/>
        </w:rPr>
        <w:t>09</w:t>
      </w:r>
      <w:r>
        <w:rPr>
          <w:rFonts w:hint="default" w:ascii="Times New Roman" w:hAnsi="Times New Roman" w:cs="Times New Roman"/>
          <w:i/>
          <w:sz w:val="26"/>
          <w:szCs w:val="26"/>
        </w:rPr>
        <w:t xml:space="preserve"> năm</w:t>
      </w:r>
      <w:r>
        <w:rPr>
          <w:rFonts w:hint="default" w:ascii="Times New Roman" w:hAnsi="Times New Roman" w:cs="Times New Roman"/>
          <w:i/>
          <w:spacing w:val="-1"/>
          <w:sz w:val="26"/>
          <w:szCs w:val="26"/>
        </w:rPr>
        <w:t xml:space="preserve"> </w:t>
      </w:r>
      <w:r>
        <w:rPr>
          <w:rFonts w:hint="default" w:ascii="Times New Roman" w:hAnsi="Times New Roman" w:cs="Times New Roman"/>
          <w:i/>
          <w:spacing w:val="-4"/>
          <w:sz w:val="26"/>
          <w:szCs w:val="26"/>
        </w:rPr>
        <w:t>202</w:t>
      </w:r>
      <w:r>
        <w:rPr>
          <w:rFonts w:hint="default" w:ascii="Times New Roman" w:hAnsi="Times New Roman" w:cs="Times New Roman"/>
          <w:i/>
          <w:spacing w:val="-4"/>
          <w:sz w:val="26"/>
          <w:szCs w:val="26"/>
          <w:lang w:val="vi-VN"/>
        </w:rPr>
        <w:t>6</w:t>
      </w:r>
    </w:p>
    <w:p w14:paraId="72E3E59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lang w:val="en-US"/>
        </w:rPr>
        <w:sectPr>
          <w:footerReference r:id="rId3" w:type="default"/>
          <w:pgSz w:w="11910" w:h="16840"/>
          <w:pgMar w:top="1440" w:right="1800" w:bottom="1440" w:left="1800" w:header="720" w:footer="720" w:gutter="0"/>
          <w:pgNumType w:fmt="decimal"/>
          <w:cols w:space="720" w:num="1"/>
        </w:sectPr>
      </w:pPr>
    </w:p>
    <w:p w14:paraId="570A1B4C">
      <w:pPr>
        <w:pStyle w:val="3"/>
        <w:bidi w:val="0"/>
        <w:spacing w:line="240" w:lineRule="auto"/>
        <w:jc w:val="center"/>
        <w:rPr>
          <w:rFonts w:hint="default" w:ascii="Times New Roman" w:hAnsi="Times New Roman" w:cs="Times New Roman"/>
          <w:lang w:val="vi-VN"/>
        </w:rPr>
      </w:pPr>
      <w:r>
        <w:rPr>
          <w:rFonts w:hint="default" w:ascii="Times New Roman" w:hAnsi="Times New Roman" w:cs="Times New Roman"/>
          <w:lang w:val="vi-VN"/>
        </w:rPr>
        <w:t>BÀI BÁO PHỎNG VẤN VỀ DEEP LEARNING</w:t>
      </w:r>
    </w:p>
    <w:p w14:paraId="6B436B31">
      <w:pPr>
        <w:bidi w:val="0"/>
        <w:ind w:left="0" w:leftChars="0" w:firstLine="400" w:firstLineChars="125"/>
        <w:rPr>
          <w:rFonts w:hint="default" w:ascii="Times New Roman" w:hAnsi="Times New Roman" w:cs="Times New Roman"/>
          <w:sz w:val="32"/>
          <w:szCs w:val="32"/>
        </w:rPr>
      </w:pPr>
      <w:r>
        <w:rPr>
          <w:rFonts w:hint="default" w:ascii="Times New Roman" w:hAnsi="Times New Roman" w:cs="Times New Roman"/>
          <w:sz w:val="32"/>
          <w:szCs w:val="32"/>
        </w:rPr>
        <w:t xml:space="preserve">Đối với bài báo "Deep Learning" (Nature, 2015) của nhóm tác giả Yann LeCun, Yoshua Bengio và Geoffrey Hinton, nội dung cốt lõi là khẳng định sự dịch chuyển mang tính bước ngoặt từ học máy truyền thống, vốn bị giới hạn bởi kỹ thuật trích xuất đặc trưng thủ công, sang phương pháp học biểu diễn thông qua kiến trúc mạng nơ-ron sâu đa lớp. Các mô hình học sâu vận hành bằng cách tiếp nhận dữ liệu thô và liên tục biến đổi chúng thành các mức độ biểu diễn trừu tượng phi tuyến tính cao hơn qua từng lớp xử lý, từ việc chỉ phát hiện các cạnh cơ bản ở lớp đầu tiên cho đến khi nhận diện hoàn chỉnh toàn bộ đối tượng phức tạp. Toàn bộ quá trình tối ưu hóa này chủ yếu dựa trên nền tảng học có giám sát, bằng cách sử dụng thuật toán lan truyền ngược kết hợp với </w:t>
      </w:r>
      <w:r>
        <w:rPr>
          <w:rFonts w:hint="default" w:ascii="Times New Roman" w:hAnsi="Times New Roman" w:cs="Times New Roman"/>
          <w:sz w:val="32"/>
          <w:szCs w:val="32"/>
          <w:lang w:val="vi-VN"/>
        </w:rPr>
        <w:t xml:space="preserve">phương pháp tối uu hóa ngẫu nhiên theo độ dốc </w:t>
      </w:r>
      <w:r>
        <w:rPr>
          <w:rFonts w:hint="default" w:ascii="Times New Roman" w:hAnsi="Times New Roman" w:cs="Times New Roman"/>
          <w:sz w:val="32"/>
          <w:szCs w:val="32"/>
        </w:rPr>
        <w:t>để cập nhật trọng số</w:t>
      </w:r>
      <w:r>
        <w:rPr>
          <w:rFonts w:hint="default" w:ascii="Times New Roman" w:hAnsi="Times New Roman" w:cs="Times New Roman"/>
          <w:sz w:val="32"/>
          <w:szCs w:val="32"/>
          <w:lang w:val="vi-VN"/>
        </w:rPr>
        <w:t>,</w:t>
      </w:r>
      <w:r>
        <w:rPr>
          <w:rFonts w:hint="default" w:ascii="Times New Roman" w:hAnsi="Times New Roman" w:cs="Times New Roman"/>
          <w:sz w:val="32"/>
          <w:szCs w:val="32"/>
        </w:rPr>
        <w:t xml:space="preserve"> đồng thời còn đập tan định kiến học thuật cũ bằng việc chứng minh không gian tối ưu trong các mạng lớn chủ yếu là các điểm yên ngựa thay vì các điểm cực trị đại cục gây ách tắc. Tính ưu việt của học sâu được chứng minh qua các kiến trúc chuyên biệt hóa cao độ như mạng nơ-ron tích chập, một hệ thống đã xử lý triệt để dữ liệu không gian đa chiều như ảnh và video nhờ cơ chế chia sẻ trọng số cùng kết nối cục bộ, qua đó thiết lập nên cột mốc lịch sử tại cuộc thi nhận dạng ảnh ImageNet 2012. Trong khi đó, mạng nơ-ron hồi quy cùng biến thể LSTM giải quyết thành công hiện tượng bùng nổ hoặc suy giảm gradient để xử lý tốt dữ liệu chuỗi thời gian và nâng tầm khả năng xử lý ngôn ngữ tự nhiên thông qua biểu diễn phân bố, giúp ánh xạ các từ vựng rời rạc thành những vector liên tục chứa </w:t>
      </w:r>
      <w:r>
        <w:rPr>
          <w:rFonts w:hint="default" w:ascii="Times New Roman" w:hAnsi="Times New Roman" w:cs="Times New Roman"/>
          <w:sz w:val="32"/>
          <w:szCs w:val="32"/>
          <w:lang w:val="vi-VN"/>
        </w:rPr>
        <w:t>các</w:t>
      </w:r>
      <w:r>
        <w:rPr>
          <w:rFonts w:hint="default" w:ascii="Times New Roman" w:hAnsi="Times New Roman" w:cs="Times New Roman"/>
          <w:sz w:val="32"/>
          <w:szCs w:val="32"/>
        </w:rPr>
        <w:t xml:space="preserve"> mối quan hệ ngữ nghĩa trong không gian nhiều chiều. Nhìn nhận một cách tổng thể</w:t>
      </w:r>
      <w:r>
        <w:rPr>
          <w:rFonts w:hint="default" w:ascii="Times New Roman" w:hAnsi="Times New Roman" w:cs="Times New Roman"/>
          <w:sz w:val="32"/>
          <w:szCs w:val="32"/>
          <w:lang w:val="vi-VN"/>
        </w:rPr>
        <w:t xml:space="preserve"> mà ta thấy được rằng</w:t>
      </w:r>
      <w:r>
        <w:rPr>
          <w:rFonts w:hint="default" w:ascii="Times New Roman" w:hAnsi="Times New Roman" w:cs="Times New Roman"/>
          <w:sz w:val="32"/>
          <w:szCs w:val="32"/>
        </w:rPr>
        <w:t xml:space="preserve">, thông điệp cốt lõi mà bài báo vạch ra là định hướng tiến hóa tất yếu của trí tuệ nhân tạo </w:t>
      </w:r>
      <w:r>
        <w:rPr>
          <w:rFonts w:hint="default" w:ascii="Times New Roman" w:hAnsi="Times New Roman" w:cs="Times New Roman"/>
          <w:sz w:val="32"/>
          <w:szCs w:val="32"/>
          <w:lang w:val="vi-VN"/>
        </w:rPr>
        <w:t>ở</w:t>
      </w:r>
      <w:r>
        <w:rPr>
          <w:rFonts w:hint="default" w:ascii="Times New Roman" w:hAnsi="Times New Roman" w:cs="Times New Roman"/>
          <w:sz w:val="32"/>
          <w:szCs w:val="32"/>
        </w:rPr>
        <w:t xml:space="preserve"> tương lai sẽ không còn phụ thuộc quá nhiều vào nguồn dữ liệu gán nhãn, mà bắt buộc phải tiến tới nền tảng học không giám sát kết hợp cùng học tăng cường nhằm mô phỏng chính xác và toàn diện cách thức học hỏi tự nhiên của con người.</w:t>
      </w:r>
    </w:p>
    <w:p w14:paraId="2B72829A">
      <w:pPr>
        <w:bidi w:val="0"/>
        <w:ind w:left="0" w:leftChars="0" w:firstLine="400" w:firstLineChars="125"/>
        <w:rPr>
          <w:rFonts w:hint="default" w:ascii="Times New Roman" w:hAnsi="Times New Roman" w:cs="Times New Roman"/>
          <w:sz w:val="32"/>
          <w:szCs w:val="32"/>
        </w:rPr>
      </w:pPr>
    </w:p>
    <w:p w14:paraId="190AE908">
      <w:pPr>
        <w:bidi w:val="0"/>
        <w:ind w:left="0" w:leftChars="0" w:firstLine="400" w:firstLineChars="125"/>
        <w:rPr>
          <w:rFonts w:hint="default" w:ascii="Times New Roman" w:hAnsi="Times New Roman" w:cs="Times New Roman"/>
          <w:sz w:val="32"/>
          <w:szCs w:val="32"/>
        </w:rPr>
        <w:sectPr>
          <w:headerReference r:id="rId4" w:type="default"/>
          <w:footerReference r:id="rId5" w:type="default"/>
          <w:pgSz w:w="11906" w:h="16838"/>
          <w:pgMar w:top="1440" w:right="1440" w:bottom="1440" w:left="2160" w:header="720" w:footer="720" w:gutter="0"/>
          <w:pgNumType w:fmt="decimal"/>
          <w:cols w:space="720" w:num="1"/>
          <w:docGrid w:linePitch="360" w:charSpace="0"/>
        </w:sectPr>
      </w:pPr>
    </w:p>
    <w:p w14:paraId="2E0E47F2">
      <w:pPr>
        <w:pStyle w:val="3"/>
        <w:bidi w:val="0"/>
        <w:spacing w:line="240" w:lineRule="auto"/>
        <w:jc w:val="center"/>
        <w:rPr>
          <w:rFonts w:hint="default" w:ascii="Times New Roman" w:hAnsi="Times New Roman" w:cs="Times New Roman"/>
          <w:sz w:val="32"/>
          <w:szCs w:val="32"/>
          <w:lang w:val="vi-VN"/>
        </w:rPr>
      </w:pPr>
      <w:r>
        <w:rPr>
          <w:rFonts w:hint="default" w:ascii="Times New Roman" w:hAnsi="Times New Roman" w:cs="Times New Roman"/>
          <w:lang w:val="vi-VN"/>
        </w:rPr>
        <w:t>BÀI BÁO VỀ GIẢI NOBEL VẬT LÝ NĂM 2024</w:t>
      </w:r>
    </w:p>
    <w:p w14:paraId="7D0BC6FD">
      <w:pPr>
        <w:bidi w:val="0"/>
        <w:ind w:left="0" w:leftChars="0" w:firstLine="400" w:firstLineChars="125"/>
        <w:rPr>
          <w:rFonts w:hint="default" w:ascii="Times New Roman" w:hAnsi="Times New Roman" w:cs="Times New Roman"/>
          <w:sz w:val="32"/>
          <w:szCs w:val="32"/>
          <w:lang w:val="vi-VN"/>
        </w:rPr>
      </w:pPr>
      <w:r>
        <w:rPr>
          <w:rFonts w:hint="default" w:ascii="Times New Roman" w:hAnsi="Times New Roman" w:cs="Times New Roman"/>
          <w:sz w:val="32"/>
          <w:szCs w:val="32"/>
        </w:rPr>
        <w:t xml:space="preserve">Đối với </w:t>
      </w:r>
      <w:r>
        <w:rPr>
          <w:rFonts w:hint="default" w:ascii="Times New Roman" w:hAnsi="Times New Roman" w:cs="Times New Roman"/>
          <w:sz w:val="32"/>
          <w:szCs w:val="32"/>
          <w:lang w:val="vi-VN"/>
        </w:rPr>
        <w:t>văn bản</w:t>
      </w:r>
      <w:r>
        <w:rPr>
          <w:rFonts w:hint="default" w:ascii="Times New Roman" w:hAnsi="Times New Roman" w:cs="Times New Roman"/>
          <w:sz w:val="32"/>
          <w:szCs w:val="32"/>
        </w:rPr>
        <w:t xml:space="preserve"> về Giải Nobel Vật lý năm 2024 của Viện Hàn lâm Khoa học Hoàng gia Thụy Điển,</w:t>
      </w:r>
      <w:r>
        <w:rPr>
          <w:rFonts w:hint="default" w:ascii="Times New Roman" w:hAnsi="Times New Roman" w:cs="Times New Roman"/>
          <w:sz w:val="32"/>
          <w:szCs w:val="32"/>
          <w:lang w:val="vi-VN"/>
        </w:rPr>
        <w:t xml:space="preserve"> nó</w:t>
      </w:r>
      <w:r>
        <w:rPr>
          <w:rFonts w:hint="default" w:ascii="Times New Roman" w:hAnsi="Times New Roman" w:cs="Times New Roman"/>
          <w:sz w:val="32"/>
          <w:szCs w:val="32"/>
        </w:rPr>
        <w:t xml:space="preserve"> tập trung làm rõ cách thức mà các nguyên lý vật lý cơ bản đã kiến tạo nên nền móng cấu trúc cho học máy hiện đại, qua đó vinh danh hai nhà khoa học</w:t>
      </w:r>
      <w:r>
        <w:rPr>
          <w:rFonts w:hint="default" w:ascii="Times New Roman" w:hAnsi="Times New Roman" w:cs="Times New Roman"/>
          <w:sz w:val="32"/>
          <w:szCs w:val="32"/>
          <w:lang w:val="vi-VN"/>
        </w:rPr>
        <w:t xml:space="preserve"> xuất sắc là</w:t>
      </w:r>
      <w:r>
        <w:rPr>
          <w:rFonts w:hint="default" w:ascii="Times New Roman" w:hAnsi="Times New Roman" w:cs="Times New Roman"/>
          <w:sz w:val="32"/>
          <w:szCs w:val="32"/>
        </w:rPr>
        <w:t xml:space="preserve"> John J. Hopfield và Geoffrey Hinton. Lịch sử tiến hóa này bắt đầu từ việc Hopfield xây dựng</w:t>
      </w:r>
      <w:r>
        <w:rPr>
          <w:rFonts w:hint="default" w:ascii="Times New Roman" w:hAnsi="Times New Roman" w:cs="Times New Roman"/>
          <w:sz w:val="32"/>
          <w:szCs w:val="32"/>
          <w:lang w:val="vi-VN"/>
        </w:rPr>
        <w:t xml:space="preserve"> thành công</w:t>
      </w:r>
      <w:r>
        <w:rPr>
          <w:rFonts w:hint="default" w:ascii="Times New Roman" w:hAnsi="Times New Roman" w:cs="Times New Roman"/>
          <w:sz w:val="32"/>
          <w:szCs w:val="32"/>
        </w:rPr>
        <w:t xml:space="preserve"> </w:t>
      </w:r>
      <w:r>
        <w:rPr>
          <w:rFonts w:hint="default" w:ascii="Times New Roman" w:hAnsi="Times New Roman" w:cs="Times New Roman"/>
          <w:sz w:val="32"/>
          <w:szCs w:val="32"/>
          <w:lang w:val="vi-VN"/>
        </w:rPr>
        <w:t>m</w:t>
      </w:r>
      <w:r>
        <w:rPr>
          <w:rFonts w:hint="default" w:ascii="Times New Roman" w:hAnsi="Times New Roman" w:cs="Times New Roman"/>
          <w:sz w:val="32"/>
          <w:szCs w:val="32"/>
        </w:rPr>
        <w:t>ạng Hopfield</w:t>
      </w:r>
      <w:r>
        <w:rPr>
          <w:rFonts w:hint="default" w:ascii="Times New Roman" w:hAnsi="Times New Roman" w:cs="Times New Roman"/>
          <w:sz w:val="32"/>
          <w:szCs w:val="32"/>
          <w:lang w:val="vi-VN"/>
        </w:rPr>
        <w:t xml:space="preserve">, </w:t>
      </w:r>
      <w:r>
        <w:rPr>
          <w:rFonts w:hint="default" w:ascii="Times New Roman" w:hAnsi="Times New Roman" w:cs="Times New Roman"/>
          <w:sz w:val="32"/>
          <w:szCs w:val="32"/>
        </w:rPr>
        <w:t xml:space="preserve">đóng vai trò như </w:t>
      </w:r>
      <w:r>
        <w:rPr>
          <w:rFonts w:hint="default" w:ascii="Times New Roman" w:hAnsi="Times New Roman" w:cs="Times New Roman"/>
          <w:sz w:val="32"/>
          <w:szCs w:val="32"/>
          <w:lang w:val="vi-VN"/>
        </w:rPr>
        <w:t xml:space="preserve">là </w:t>
      </w:r>
      <w:r>
        <w:rPr>
          <w:rFonts w:hint="default" w:ascii="Times New Roman" w:hAnsi="Times New Roman" w:cs="Times New Roman"/>
          <w:sz w:val="32"/>
          <w:szCs w:val="32"/>
        </w:rPr>
        <w:t>một bộ nhớ liên kết, bằng cách áp dụng trực tiếp mô hình mô tả tính chất vật liệu dựa trên spin của nguyên tử để lưu trữ và khôi phục các mẫu dữ liệu nhiễu</w:t>
      </w:r>
      <w:r>
        <w:rPr>
          <w:rFonts w:hint="default" w:ascii="Times New Roman" w:hAnsi="Times New Roman" w:cs="Times New Roman"/>
          <w:sz w:val="32"/>
          <w:szCs w:val="32"/>
          <w:lang w:val="vi-VN"/>
        </w:rPr>
        <w:t>,</w:t>
      </w:r>
      <w:r>
        <w:rPr>
          <w:rFonts w:hint="default" w:ascii="Times New Roman" w:hAnsi="Times New Roman" w:cs="Times New Roman"/>
          <w:sz w:val="32"/>
          <w:szCs w:val="32"/>
        </w:rPr>
        <w:t xml:space="preserve"> hệ thống này vận hành bằng thuật toán liên tục tìm kiếm và điều chỉnh giá trị các nút kết nối từng bước một nhằm tối thiểu hóa mức năng lượng tổng thể, </w:t>
      </w:r>
      <w:r>
        <w:rPr>
          <w:rFonts w:hint="default" w:ascii="Times New Roman" w:hAnsi="Times New Roman" w:cs="Times New Roman"/>
          <w:sz w:val="32"/>
          <w:szCs w:val="32"/>
          <w:lang w:val="vi-VN"/>
        </w:rPr>
        <w:t xml:space="preserve">cùng với đó là </w:t>
      </w:r>
      <w:r>
        <w:rPr>
          <w:rFonts w:hint="default" w:ascii="Times New Roman" w:hAnsi="Times New Roman" w:cs="Times New Roman"/>
          <w:sz w:val="32"/>
          <w:szCs w:val="32"/>
        </w:rPr>
        <w:t>ép dữ liệu biến dạng hội tụ về đúng hình ảnh gốc có trạng thái năng lượng thấp nhất. Nắm bắt được cơ chế nền tảng này, Hinton đã tiến thêm một bước dài khi tích hợp các công cụ từ vật lý thống kê</w:t>
      </w:r>
      <w:r>
        <w:rPr>
          <w:rFonts w:hint="default" w:ascii="Times New Roman" w:hAnsi="Times New Roman" w:cs="Times New Roman"/>
          <w:sz w:val="32"/>
          <w:szCs w:val="32"/>
          <w:lang w:val="vi-VN"/>
        </w:rPr>
        <w:t xml:space="preserve"> </w:t>
      </w:r>
      <w:r>
        <w:rPr>
          <w:rFonts w:hint="default" w:ascii="Times New Roman" w:hAnsi="Times New Roman" w:cs="Times New Roman"/>
          <w:sz w:val="32"/>
          <w:szCs w:val="32"/>
        </w:rPr>
        <w:t xml:space="preserve">để phát triển thành </w:t>
      </w:r>
      <w:r>
        <w:rPr>
          <w:rFonts w:hint="default" w:ascii="Times New Roman" w:hAnsi="Times New Roman" w:cs="Times New Roman"/>
          <w:sz w:val="32"/>
          <w:szCs w:val="32"/>
          <w:lang w:val="vi-VN"/>
        </w:rPr>
        <w:t>c</w:t>
      </w:r>
      <w:r>
        <w:rPr>
          <w:rFonts w:hint="default" w:ascii="Times New Roman" w:hAnsi="Times New Roman" w:cs="Times New Roman"/>
          <w:sz w:val="32"/>
          <w:szCs w:val="32"/>
        </w:rPr>
        <w:t xml:space="preserve">ỗ máy Boltzman. Điểm đột phá cốt lõi của cỗ máy này nằm ở khả năng vượt qua giới hạn khôi phục dữ liệu đơn thuần để tự động phân tích, nhận diện các đặc trưng tiềm ẩn, từ đó phân loại và thậm chí sinh ra các mẫu dữ liệu hoàn toàn mới mang tính sáng tạo dựa trên các phân bố xác suất đã </w:t>
      </w:r>
      <w:r>
        <w:rPr>
          <w:rFonts w:hint="default" w:ascii="Times New Roman" w:hAnsi="Times New Roman" w:cs="Times New Roman"/>
          <w:sz w:val="32"/>
          <w:szCs w:val="32"/>
          <w:lang w:val="vi-VN"/>
        </w:rPr>
        <w:t xml:space="preserve">được </w:t>
      </w:r>
      <w:r>
        <w:rPr>
          <w:rFonts w:hint="default" w:ascii="Times New Roman" w:hAnsi="Times New Roman" w:cs="Times New Roman"/>
          <w:sz w:val="32"/>
          <w:szCs w:val="32"/>
        </w:rPr>
        <w:t>học. Hai phát minh mang tính tiên phong này không chỉ châm ngòi cho sự bùng nổ mạnh mẽ của m</w:t>
      </w:r>
      <w:bookmarkStart w:id="0" w:name="_GoBack"/>
      <w:bookmarkEnd w:id="0"/>
      <w:r>
        <w:rPr>
          <w:rFonts w:hint="default" w:ascii="Times New Roman" w:hAnsi="Times New Roman" w:cs="Times New Roman"/>
          <w:sz w:val="32"/>
          <w:szCs w:val="32"/>
        </w:rPr>
        <w:t>ạng nơ-ron nhân tạo trên toàn cầu mà còn tạo ra một vòng lặp giá trị vĩ đại</w:t>
      </w:r>
      <w:r>
        <w:rPr>
          <w:rFonts w:hint="default" w:ascii="Times New Roman" w:hAnsi="Times New Roman" w:cs="Times New Roman"/>
          <w:sz w:val="32"/>
          <w:szCs w:val="32"/>
          <w:lang w:val="vi-VN"/>
        </w:rPr>
        <w:t>,</w:t>
      </w:r>
      <w:r>
        <w:rPr>
          <w:rFonts w:hint="default" w:ascii="Times New Roman" w:hAnsi="Times New Roman" w:cs="Times New Roman"/>
          <w:sz w:val="32"/>
          <w:szCs w:val="32"/>
        </w:rPr>
        <w:t xml:space="preserve"> chúng quay trở lại phục vụ trực tiếp cho chính ngành vật lý trong các tác vụ tính toán phức tạp, điển hình như việc mô phỏng cấu trúc phân tử và thiết kế các vật liệu mới sở hữu những đặc tính vật lý chuyên biệt.</w:t>
      </w:r>
    </w:p>
    <w:sectPr>
      <w:pgSz w:w="11906" w:h="16838"/>
      <w:pgMar w:top="1440" w:right="1440" w:bottom="1440" w:left="216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4A36C">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168D">
    <w:pPr>
      <w:pStyle w:val="9"/>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1D387">
    <w:pPr>
      <w:pStyle w:val="14"/>
      <w:rPr>
        <w:sz w:val="21"/>
        <w:szCs w:val="22"/>
      </w:rPr>
    </w:pPr>
    <w:r>
      <w:rPr>
        <w:sz w:val="21"/>
        <w:szCs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0" name="Text Box 2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738DE">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veQBCMC&#10;AABkBAAADgAAAAAAAAABACAAAAAfAQAAZHJzL2Uyb0RvYy54bWxQSwUGAAAAAAYABgBZAQAAtAUA&#10;AAAA&#10;">
              <v:fill on="f" focussize="0,0"/>
              <v:stroke on="f" weight="0.5pt"/>
              <v:imagedata o:title=""/>
              <o:lock v:ext="edit" aspectratio="f"/>
              <v:textbox inset="0mm,0mm,0mm,0mm" style="mso-fit-shape-to-text:t;">
                <w:txbxContent>
                  <w:p w14:paraId="501738DE">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4437F"/>
    <w:rsid w:val="005E4F29"/>
    <w:rsid w:val="00B70E3B"/>
    <w:rsid w:val="011D0BAC"/>
    <w:rsid w:val="01366C54"/>
    <w:rsid w:val="015357B1"/>
    <w:rsid w:val="01EA735E"/>
    <w:rsid w:val="02454DC9"/>
    <w:rsid w:val="024A0BB7"/>
    <w:rsid w:val="027A3F9F"/>
    <w:rsid w:val="02906142"/>
    <w:rsid w:val="02A46519"/>
    <w:rsid w:val="036803A4"/>
    <w:rsid w:val="039C1ACF"/>
    <w:rsid w:val="03DB7200"/>
    <w:rsid w:val="04656FC2"/>
    <w:rsid w:val="04822175"/>
    <w:rsid w:val="04964C08"/>
    <w:rsid w:val="04ED1D7C"/>
    <w:rsid w:val="04F42FC6"/>
    <w:rsid w:val="05311184"/>
    <w:rsid w:val="05DB36AB"/>
    <w:rsid w:val="066C1CCB"/>
    <w:rsid w:val="06A607D5"/>
    <w:rsid w:val="06F97FAA"/>
    <w:rsid w:val="07354BE2"/>
    <w:rsid w:val="076E2D5D"/>
    <w:rsid w:val="07C12712"/>
    <w:rsid w:val="08130D4D"/>
    <w:rsid w:val="081D1247"/>
    <w:rsid w:val="08386081"/>
    <w:rsid w:val="084F33CB"/>
    <w:rsid w:val="08807182"/>
    <w:rsid w:val="08B33B34"/>
    <w:rsid w:val="09EF4DDA"/>
    <w:rsid w:val="09EF535C"/>
    <w:rsid w:val="0A627731"/>
    <w:rsid w:val="0A7869DA"/>
    <w:rsid w:val="0A7D11C6"/>
    <w:rsid w:val="0A883CD4"/>
    <w:rsid w:val="0A8C26DA"/>
    <w:rsid w:val="0A8E365F"/>
    <w:rsid w:val="0AAA0BDE"/>
    <w:rsid w:val="0BC820E2"/>
    <w:rsid w:val="0CB40DE6"/>
    <w:rsid w:val="0D6D01F3"/>
    <w:rsid w:val="0DBA6115"/>
    <w:rsid w:val="0DC61183"/>
    <w:rsid w:val="0DF2626F"/>
    <w:rsid w:val="0E1B3559"/>
    <w:rsid w:val="0E336CD8"/>
    <w:rsid w:val="0E722040"/>
    <w:rsid w:val="0E753170"/>
    <w:rsid w:val="0EA51596"/>
    <w:rsid w:val="0F1B11D4"/>
    <w:rsid w:val="0F316BFB"/>
    <w:rsid w:val="0FC10A69"/>
    <w:rsid w:val="0FD84F60"/>
    <w:rsid w:val="10033472"/>
    <w:rsid w:val="10281712"/>
    <w:rsid w:val="10BF5108"/>
    <w:rsid w:val="10DB7F23"/>
    <w:rsid w:val="10F320DF"/>
    <w:rsid w:val="10F41BD5"/>
    <w:rsid w:val="10F93FE9"/>
    <w:rsid w:val="110D277C"/>
    <w:rsid w:val="1178231F"/>
    <w:rsid w:val="119C228C"/>
    <w:rsid w:val="11AF7E92"/>
    <w:rsid w:val="12364A7B"/>
    <w:rsid w:val="1255782F"/>
    <w:rsid w:val="12EB6997"/>
    <w:rsid w:val="132155D1"/>
    <w:rsid w:val="1359148F"/>
    <w:rsid w:val="143E3DC5"/>
    <w:rsid w:val="14601D7C"/>
    <w:rsid w:val="15512989"/>
    <w:rsid w:val="158717DE"/>
    <w:rsid w:val="15A07AD1"/>
    <w:rsid w:val="15F20E8D"/>
    <w:rsid w:val="15FF5FA5"/>
    <w:rsid w:val="167F55F9"/>
    <w:rsid w:val="16A40DAB"/>
    <w:rsid w:val="16B1384A"/>
    <w:rsid w:val="16BC4251"/>
    <w:rsid w:val="1716356E"/>
    <w:rsid w:val="172C5712"/>
    <w:rsid w:val="176435AF"/>
    <w:rsid w:val="1795592A"/>
    <w:rsid w:val="181D051D"/>
    <w:rsid w:val="18DD095C"/>
    <w:rsid w:val="19B802BF"/>
    <w:rsid w:val="19D921B6"/>
    <w:rsid w:val="1A1773DF"/>
    <w:rsid w:val="1A281877"/>
    <w:rsid w:val="1A82320B"/>
    <w:rsid w:val="1AB02C9B"/>
    <w:rsid w:val="1B014DDE"/>
    <w:rsid w:val="1B034A5E"/>
    <w:rsid w:val="1B0E4D4C"/>
    <w:rsid w:val="1B88053A"/>
    <w:rsid w:val="1BC93522"/>
    <w:rsid w:val="1C9054C8"/>
    <w:rsid w:val="1CAE0692"/>
    <w:rsid w:val="1CB07F9C"/>
    <w:rsid w:val="1D444093"/>
    <w:rsid w:val="1D492719"/>
    <w:rsid w:val="1D605BC2"/>
    <w:rsid w:val="1D9C3336"/>
    <w:rsid w:val="1DD66886"/>
    <w:rsid w:val="1DF42BB2"/>
    <w:rsid w:val="1EB728F0"/>
    <w:rsid w:val="1EDE0F04"/>
    <w:rsid w:val="1F046272"/>
    <w:rsid w:val="1F5E1DE3"/>
    <w:rsid w:val="1FA712FF"/>
    <w:rsid w:val="1FE73E5D"/>
    <w:rsid w:val="2081195E"/>
    <w:rsid w:val="20C274CD"/>
    <w:rsid w:val="20D719F1"/>
    <w:rsid w:val="21C55DF6"/>
    <w:rsid w:val="22715F0F"/>
    <w:rsid w:val="23834AD2"/>
    <w:rsid w:val="23A6548F"/>
    <w:rsid w:val="23F53B0C"/>
    <w:rsid w:val="24610C3D"/>
    <w:rsid w:val="24C53D5E"/>
    <w:rsid w:val="24DE3A8A"/>
    <w:rsid w:val="253D18A5"/>
    <w:rsid w:val="25553977"/>
    <w:rsid w:val="25733F7D"/>
    <w:rsid w:val="25A92EDA"/>
    <w:rsid w:val="26C37006"/>
    <w:rsid w:val="26D43F45"/>
    <w:rsid w:val="272C59BF"/>
    <w:rsid w:val="27A45517"/>
    <w:rsid w:val="27DE2FF3"/>
    <w:rsid w:val="28963BA5"/>
    <w:rsid w:val="28B81B5C"/>
    <w:rsid w:val="28DF6FDC"/>
    <w:rsid w:val="28E41320"/>
    <w:rsid w:val="290179D1"/>
    <w:rsid w:val="2B3134E9"/>
    <w:rsid w:val="2B494413"/>
    <w:rsid w:val="2BBB1077"/>
    <w:rsid w:val="2BBC2169"/>
    <w:rsid w:val="2BBC30CD"/>
    <w:rsid w:val="2C0931CD"/>
    <w:rsid w:val="2C25727A"/>
    <w:rsid w:val="2C680CE8"/>
    <w:rsid w:val="2D562E6F"/>
    <w:rsid w:val="2D680954"/>
    <w:rsid w:val="2DB11966"/>
    <w:rsid w:val="2DCA28C1"/>
    <w:rsid w:val="2DCF1834"/>
    <w:rsid w:val="2E1D2C38"/>
    <w:rsid w:val="2E545310"/>
    <w:rsid w:val="2E6305ED"/>
    <w:rsid w:val="2E8170B8"/>
    <w:rsid w:val="2E8B21B7"/>
    <w:rsid w:val="2F377FF0"/>
    <w:rsid w:val="2F446CD9"/>
    <w:rsid w:val="2F612793"/>
    <w:rsid w:val="2F8B2E0E"/>
    <w:rsid w:val="2FCB3BF8"/>
    <w:rsid w:val="2FE56A03"/>
    <w:rsid w:val="2FF042F1"/>
    <w:rsid w:val="2FF82ACE"/>
    <w:rsid w:val="300057D2"/>
    <w:rsid w:val="30D156A4"/>
    <w:rsid w:val="310C4204"/>
    <w:rsid w:val="31A3127F"/>
    <w:rsid w:val="31A50EFF"/>
    <w:rsid w:val="320B18F6"/>
    <w:rsid w:val="323A13F3"/>
    <w:rsid w:val="33323549"/>
    <w:rsid w:val="339461AC"/>
    <w:rsid w:val="33B403D3"/>
    <w:rsid w:val="33C521FE"/>
    <w:rsid w:val="341E587B"/>
    <w:rsid w:val="342966A0"/>
    <w:rsid w:val="342A79A4"/>
    <w:rsid w:val="347811D2"/>
    <w:rsid w:val="34995A5A"/>
    <w:rsid w:val="358643DE"/>
    <w:rsid w:val="35A43A11"/>
    <w:rsid w:val="35CF0223"/>
    <w:rsid w:val="35DB7EC8"/>
    <w:rsid w:val="366A5CD5"/>
    <w:rsid w:val="36C070BE"/>
    <w:rsid w:val="36FD4EC4"/>
    <w:rsid w:val="37342A8E"/>
    <w:rsid w:val="37697DF6"/>
    <w:rsid w:val="376A5222"/>
    <w:rsid w:val="381A5280"/>
    <w:rsid w:val="381D531B"/>
    <w:rsid w:val="381F2104"/>
    <w:rsid w:val="38225026"/>
    <w:rsid w:val="391565DF"/>
    <w:rsid w:val="39212BFD"/>
    <w:rsid w:val="39A47721"/>
    <w:rsid w:val="39E7589A"/>
    <w:rsid w:val="3A116A50"/>
    <w:rsid w:val="3B3336B0"/>
    <w:rsid w:val="3B7F24AA"/>
    <w:rsid w:val="3B8C17C0"/>
    <w:rsid w:val="3BBF5492"/>
    <w:rsid w:val="3C8D7564"/>
    <w:rsid w:val="3CAD5A37"/>
    <w:rsid w:val="3CC83746"/>
    <w:rsid w:val="3D026DA3"/>
    <w:rsid w:val="3D271561"/>
    <w:rsid w:val="3D3675FD"/>
    <w:rsid w:val="3DAD4CBD"/>
    <w:rsid w:val="3E1127E3"/>
    <w:rsid w:val="3E297E8A"/>
    <w:rsid w:val="3E3B52E5"/>
    <w:rsid w:val="3E8527A2"/>
    <w:rsid w:val="3F671467"/>
    <w:rsid w:val="3FAF56E6"/>
    <w:rsid w:val="3FEB6D63"/>
    <w:rsid w:val="40085360"/>
    <w:rsid w:val="406B713F"/>
    <w:rsid w:val="406C133E"/>
    <w:rsid w:val="40910910"/>
    <w:rsid w:val="40C80CEE"/>
    <w:rsid w:val="416050CE"/>
    <w:rsid w:val="41F25CC2"/>
    <w:rsid w:val="42332EA8"/>
    <w:rsid w:val="423676B0"/>
    <w:rsid w:val="42B03AF6"/>
    <w:rsid w:val="42B11578"/>
    <w:rsid w:val="42CF43AB"/>
    <w:rsid w:val="4317410A"/>
    <w:rsid w:val="432541F3"/>
    <w:rsid w:val="43271ECD"/>
    <w:rsid w:val="437525BA"/>
    <w:rsid w:val="442E77EA"/>
    <w:rsid w:val="444A5133"/>
    <w:rsid w:val="44827275"/>
    <w:rsid w:val="45341296"/>
    <w:rsid w:val="4552122D"/>
    <w:rsid w:val="4594599D"/>
    <w:rsid w:val="45F84858"/>
    <w:rsid w:val="45FD4563"/>
    <w:rsid w:val="46010231"/>
    <w:rsid w:val="468C2B19"/>
    <w:rsid w:val="47111331"/>
    <w:rsid w:val="471B6F39"/>
    <w:rsid w:val="474E4E09"/>
    <w:rsid w:val="476B3AD1"/>
    <w:rsid w:val="47E82E09"/>
    <w:rsid w:val="47F00216"/>
    <w:rsid w:val="48823F01"/>
    <w:rsid w:val="49595563"/>
    <w:rsid w:val="49836455"/>
    <w:rsid w:val="4A136E6D"/>
    <w:rsid w:val="4A442B1E"/>
    <w:rsid w:val="4A5D5D91"/>
    <w:rsid w:val="4A600544"/>
    <w:rsid w:val="4A8F3FE1"/>
    <w:rsid w:val="4C3A4602"/>
    <w:rsid w:val="4C9743B6"/>
    <w:rsid w:val="4CB31DB4"/>
    <w:rsid w:val="4CF66490"/>
    <w:rsid w:val="4D154C85"/>
    <w:rsid w:val="4D1E75A0"/>
    <w:rsid w:val="4DE52C9A"/>
    <w:rsid w:val="4E552BB2"/>
    <w:rsid w:val="4E563093"/>
    <w:rsid w:val="4EEB73D6"/>
    <w:rsid w:val="4F00236F"/>
    <w:rsid w:val="4F1C1B57"/>
    <w:rsid w:val="4F461260"/>
    <w:rsid w:val="4F9827A5"/>
    <w:rsid w:val="4FA35970"/>
    <w:rsid w:val="506A37BA"/>
    <w:rsid w:val="50AC11E4"/>
    <w:rsid w:val="519D756C"/>
    <w:rsid w:val="51A92185"/>
    <w:rsid w:val="51AC5E5D"/>
    <w:rsid w:val="520624FE"/>
    <w:rsid w:val="526F143E"/>
    <w:rsid w:val="52E72E92"/>
    <w:rsid w:val="52F421A7"/>
    <w:rsid w:val="53516CBE"/>
    <w:rsid w:val="53AD7D9F"/>
    <w:rsid w:val="53BE1870"/>
    <w:rsid w:val="54544E81"/>
    <w:rsid w:val="54EC15A8"/>
    <w:rsid w:val="55964CF9"/>
    <w:rsid w:val="56126841"/>
    <w:rsid w:val="567355E1"/>
    <w:rsid w:val="56995A62"/>
    <w:rsid w:val="56D26C7F"/>
    <w:rsid w:val="574D7F7F"/>
    <w:rsid w:val="57515C43"/>
    <w:rsid w:val="57724DA6"/>
    <w:rsid w:val="580637F9"/>
    <w:rsid w:val="58194A18"/>
    <w:rsid w:val="59290CF4"/>
    <w:rsid w:val="593F0F77"/>
    <w:rsid w:val="5A1A1BDF"/>
    <w:rsid w:val="5A540ABF"/>
    <w:rsid w:val="5A6574B1"/>
    <w:rsid w:val="5A751CD8"/>
    <w:rsid w:val="5ACD7484"/>
    <w:rsid w:val="5B8D72F9"/>
    <w:rsid w:val="5C8B3F62"/>
    <w:rsid w:val="5D437E8D"/>
    <w:rsid w:val="5DDE5B0D"/>
    <w:rsid w:val="5DE85763"/>
    <w:rsid w:val="5EE04437"/>
    <w:rsid w:val="5FB74EE6"/>
    <w:rsid w:val="5FDC33D5"/>
    <w:rsid w:val="60507B90"/>
    <w:rsid w:val="605A0420"/>
    <w:rsid w:val="60BB71C0"/>
    <w:rsid w:val="60DD09F9"/>
    <w:rsid w:val="613D1D17"/>
    <w:rsid w:val="61AB60F1"/>
    <w:rsid w:val="624626D4"/>
    <w:rsid w:val="62F3068B"/>
    <w:rsid w:val="637C6DEB"/>
    <w:rsid w:val="638C5395"/>
    <w:rsid w:val="63AE2A15"/>
    <w:rsid w:val="63BA1464"/>
    <w:rsid w:val="64E60BCB"/>
    <w:rsid w:val="64E80011"/>
    <w:rsid w:val="65D920A6"/>
    <w:rsid w:val="65F95118"/>
    <w:rsid w:val="66393956"/>
    <w:rsid w:val="66441755"/>
    <w:rsid w:val="669E3068"/>
    <w:rsid w:val="66A65F76"/>
    <w:rsid w:val="66F12C55"/>
    <w:rsid w:val="676B283C"/>
    <w:rsid w:val="679E2C8B"/>
    <w:rsid w:val="67F0002C"/>
    <w:rsid w:val="68061782"/>
    <w:rsid w:val="68295FC1"/>
    <w:rsid w:val="69580D63"/>
    <w:rsid w:val="698C5D3A"/>
    <w:rsid w:val="69D07728"/>
    <w:rsid w:val="6A0A6608"/>
    <w:rsid w:val="6A911D64"/>
    <w:rsid w:val="6AFE4916"/>
    <w:rsid w:val="6BC40E5C"/>
    <w:rsid w:val="6BDA557E"/>
    <w:rsid w:val="6BDB0A81"/>
    <w:rsid w:val="6BFB69BF"/>
    <w:rsid w:val="6C072E7E"/>
    <w:rsid w:val="6C8E6327"/>
    <w:rsid w:val="6C9611B5"/>
    <w:rsid w:val="6CA32A49"/>
    <w:rsid w:val="6CCB038A"/>
    <w:rsid w:val="6D213317"/>
    <w:rsid w:val="6DF24431"/>
    <w:rsid w:val="6F483FA1"/>
    <w:rsid w:val="6F936CF5"/>
    <w:rsid w:val="702F681D"/>
    <w:rsid w:val="704F6D52"/>
    <w:rsid w:val="70655672"/>
    <w:rsid w:val="71170D19"/>
    <w:rsid w:val="71461992"/>
    <w:rsid w:val="716A5A1C"/>
    <w:rsid w:val="717845C7"/>
    <w:rsid w:val="71880C5D"/>
    <w:rsid w:val="71C034F3"/>
    <w:rsid w:val="722511F8"/>
    <w:rsid w:val="723E589A"/>
    <w:rsid w:val="730936C7"/>
    <w:rsid w:val="73610BD8"/>
    <w:rsid w:val="743F7459"/>
    <w:rsid w:val="748835DE"/>
    <w:rsid w:val="76427692"/>
    <w:rsid w:val="764D5571"/>
    <w:rsid w:val="76803BEA"/>
    <w:rsid w:val="76A673B6"/>
    <w:rsid w:val="76D17727"/>
    <w:rsid w:val="7728448C"/>
    <w:rsid w:val="775252D0"/>
    <w:rsid w:val="77A45FD4"/>
    <w:rsid w:val="77AB6658"/>
    <w:rsid w:val="77B74075"/>
    <w:rsid w:val="77F34E5A"/>
    <w:rsid w:val="783D67EF"/>
    <w:rsid w:val="78CE60D3"/>
    <w:rsid w:val="794E1D31"/>
    <w:rsid w:val="79594D3D"/>
    <w:rsid w:val="796A6496"/>
    <w:rsid w:val="797A39DC"/>
    <w:rsid w:val="798A0AC8"/>
    <w:rsid w:val="798F487B"/>
    <w:rsid w:val="79C14150"/>
    <w:rsid w:val="79FA3F2A"/>
    <w:rsid w:val="7A2D347F"/>
    <w:rsid w:val="7A461E2B"/>
    <w:rsid w:val="7A4C03F7"/>
    <w:rsid w:val="7A663F54"/>
    <w:rsid w:val="7A8F0C4B"/>
    <w:rsid w:val="7BBC2C91"/>
    <w:rsid w:val="7BC36D99"/>
    <w:rsid w:val="7C08308B"/>
    <w:rsid w:val="7C1A5229"/>
    <w:rsid w:val="7C5B0211"/>
    <w:rsid w:val="7CA30A21"/>
    <w:rsid w:val="7CD61B19"/>
    <w:rsid w:val="7CF40542"/>
    <w:rsid w:val="7D0F0FB9"/>
    <w:rsid w:val="7D4033CC"/>
    <w:rsid w:val="7D435CA1"/>
    <w:rsid w:val="7DCE3976"/>
    <w:rsid w:val="7E2D10F8"/>
    <w:rsid w:val="7E653EE2"/>
    <w:rsid w:val="7E69721B"/>
    <w:rsid w:val="7EC31904"/>
    <w:rsid w:val="7EFB0260"/>
    <w:rsid w:val="7F2A0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link w:val="32"/>
    <w:qFormat/>
    <w:uiPriority w:val="0"/>
    <w:pPr>
      <w:keepNext/>
      <w:keepLines/>
      <w:widowControl w:val="0"/>
      <w:spacing w:before="340" w:beforeLines="0" w:beforeAutospacing="0" w:after="330" w:afterLines="0" w:afterAutospacing="0" w:line="576" w:lineRule="auto"/>
      <w:jc w:val="both"/>
      <w:outlineLvl w:val="0"/>
    </w:pPr>
    <w:rPr>
      <w:rFonts w:ascii="Times New Roman" w:hAnsi="Times New Roman" w:eastAsia="SimSun" w:cstheme="minorBidi"/>
      <w:b/>
      <w:kern w:val="44"/>
      <w:sz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34"/>
    <w:qFormat/>
    <w:uiPriority w:val="0"/>
    <w:pPr>
      <w:keepNext/>
      <w:keepLines/>
      <w:widowControl w:val="0"/>
      <w:spacing w:before="260" w:beforeLines="0" w:beforeAutospacing="0" w:after="260" w:afterLines="0" w:afterAutospacing="0" w:line="413" w:lineRule="auto"/>
      <w:jc w:val="both"/>
      <w:outlineLvl w:val="2"/>
    </w:pPr>
    <w:rPr>
      <w:rFonts w:ascii="Times New Roman" w:hAnsi="Times New Roman" w:eastAsia="SimSun" w:cstheme="minorBidi"/>
      <w:b/>
      <w:kern w:val="2"/>
      <w:sz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sz w:val="28"/>
      <w:szCs w:val="28"/>
    </w:rPr>
  </w:style>
  <w:style w:type="paragraph" w:styleId="10">
    <w:name w:val="Date"/>
    <w:basedOn w:val="1"/>
    <w:next w:val="1"/>
    <w:qFormat/>
    <w:uiPriority w:val="0"/>
    <w:pPr>
      <w:widowControl w:val="0"/>
      <w:spacing w:after="0" w:afterLines="0"/>
      <w:jc w:val="right"/>
    </w:pPr>
    <w:rPr>
      <w:rFonts w:ascii="Times New Roman" w:hAnsi="Times New Roman" w:eastAsia="SimSun" w:cstheme="minorBidi"/>
      <w:color w:val="5590CC"/>
      <w:kern w:val="2"/>
      <w:sz w:val="24"/>
      <w:szCs w:val="24"/>
    </w:rPr>
  </w:style>
  <w:style w:type="character" w:styleId="11">
    <w:name w:val="Emphasis"/>
    <w:basedOn w:val="7"/>
    <w:qFormat/>
    <w:uiPriority w:val="0"/>
    <w:rPr>
      <w:i/>
      <w:iCs/>
    </w:rPr>
  </w:style>
  <w:style w:type="character" w:styleId="12">
    <w:name w:val="FollowedHyperlink"/>
    <w:basedOn w:val="7"/>
    <w:qFormat/>
    <w:uiPriority w:val="0"/>
    <w:rPr>
      <w:color w:val="800080"/>
      <w:u w:val="single"/>
    </w:rPr>
  </w:style>
  <w:style w:type="paragraph" w:styleId="13">
    <w:name w:val="footer"/>
    <w:basedOn w:val="1"/>
    <w:qFormat/>
    <w:uiPriority w:val="0"/>
    <w:pPr>
      <w:widowControl w:val="0"/>
      <w:tabs>
        <w:tab w:val="center" w:pos="4153"/>
        <w:tab w:val="right" w:pos="8306"/>
      </w:tabs>
      <w:snapToGrid w:val="0"/>
      <w:jc w:val="left"/>
    </w:pPr>
    <w:rPr>
      <w:rFonts w:ascii="Times New Roman" w:hAnsi="Times New Roman" w:eastAsia="SimSun" w:cstheme="minorBidi"/>
      <w:kern w:val="2"/>
      <w:sz w:val="18"/>
    </w:rPr>
  </w:style>
  <w:style w:type="paragraph" w:styleId="14">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heme="minorBidi"/>
      <w:kern w:val="2"/>
      <w:sz w:val="18"/>
    </w:rPr>
  </w:style>
  <w:style w:type="character" w:styleId="15">
    <w:name w:val="HTML Code"/>
    <w:basedOn w:val="7"/>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7"/>
    <w:qFormat/>
    <w:uiPriority w:val="0"/>
    <w:rPr>
      <w:color w:val="0000FF"/>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7"/>
    <w:qFormat/>
    <w:uiPriority w:val="0"/>
    <w:rPr>
      <w:b/>
      <w:bCs/>
    </w:rPr>
  </w:style>
  <w:style w:type="table" w:styleId="2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qFormat/>
    <w:uiPriority w:val="10"/>
    <w:pPr>
      <w:ind w:right="794"/>
      <w:jc w:val="center"/>
    </w:pPr>
    <w:rPr>
      <w:b/>
      <w:bCs/>
      <w:sz w:val="40"/>
      <w:szCs w:val="40"/>
    </w:r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customStyle="1" w:styleId="25">
    <w:name w:val="No Spacing"/>
    <w:link w:val="28"/>
    <w:qFormat/>
    <w:uiPriority w:val="0"/>
    <w:rPr>
      <w:rFonts w:hint="default" w:ascii="Times New Roman" w:hAnsi="Times New Roman" w:eastAsia="SimSun" w:cs="Times New Roman"/>
      <w:sz w:val="22"/>
    </w:rPr>
  </w:style>
  <w:style w:type="paragraph" w:customStyle="1" w:styleId="26">
    <w:name w:val="Contact Details"/>
    <w:basedOn w:val="1"/>
    <w:qFormat/>
    <w:uiPriority w:val="0"/>
    <w:pPr>
      <w:widowControl w:val="0"/>
      <w:spacing w:before="80" w:beforeLines="0" w:after="80" w:afterLines="0"/>
      <w:jc w:val="both"/>
    </w:pPr>
    <w:rPr>
      <w:rFonts w:ascii="Times New Roman" w:hAnsi="Times New Roman" w:eastAsia="SimSun" w:cstheme="minorBidi"/>
      <w:color w:val="FFFFFF"/>
      <w:kern w:val="2"/>
      <w:sz w:val="16"/>
      <w:szCs w:val="14"/>
    </w:rPr>
  </w:style>
  <w:style w:type="paragraph" w:customStyle="1" w:styleId="27">
    <w:name w:val="Organization"/>
    <w:basedOn w:val="1"/>
    <w:qFormat/>
    <w:uiPriority w:val="0"/>
    <w:pPr>
      <w:widowControl w:val="0"/>
      <w:spacing w:after="0" w:afterLines="0" w:line="600" w:lineRule="exact"/>
      <w:jc w:val="both"/>
    </w:pPr>
    <w:rPr>
      <w:rFonts w:ascii="Calibri" w:hAnsi="Calibri" w:eastAsia="SimSun" w:cstheme="minorBidi"/>
      <w:color w:val="FFFFFF"/>
      <w:kern w:val="2"/>
      <w:sz w:val="56"/>
      <w:szCs w:val="36"/>
    </w:rPr>
  </w:style>
  <w:style w:type="character" w:customStyle="1" w:styleId="28">
    <w:name w:val="无间隔 Char"/>
    <w:basedOn w:val="7"/>
    <w:link w:val="25"/>
    <w:qFormat/>
    <w:uiPriority w:val="0"/>
    <w:rPr>
      <w:rFonts w:hint="default" w:ascii="Times New Roman" w:hAnsi="Times New Roman" w:eastAsia="SimSun"/>
      <w:sz w:val="22"/>
    </w:rPr>
  </w:style>
  <w:style w:type="paragraph" w:customStyle="1" w:styleId="29">
    <w:name w:val="WPSOffice手动目录 1"/>
    <w:qFormat/>
    <w:uiPriority w:val="0"/>
    <w:pPr>
      <w:ind w:leftChars="0"/>
    </w:pPr>
    <w:rPr>
      <w:rFonts w:ascii="Times New Roman" w:hAnsi="Times New Roman" w:eastAsia="SimSun" w:cs="Times New Roman"/>
      <w:sz w:val="20"/>
      <w:szCs w:val="20"/>
    </w:rPr>
  </w:style>
  <w:style w:type="paragraph" w:customStyle="1" w:styleId="30">
    <w:name w:val="WPSOffice手动目录 2"/>
    <w:qFormat/>
    <w:uiPriority w:val="0"/>
    <w:pPr>
      <w:ind w:leftChars="200"/>
    </w:pPr>
    <w:rPr>
      <w:rFonts w:ascii="Times New Roman" w:hAnsi="Times New Roman" w:eastAsia="SimSun" w:cs="Times New Roman"/>
      <w:sz w:val="20"/>
      <w:szCs w:val="20"/>
    </w:rPr>
  </w:style>
  <w:style w:type="paragraph" w:customStyle="1" w:styleId="31">
    <w:name w:val="WPSOffice手动目录 3"/>
    <w:qFormat/>
    <w:uiPriority w:val="0"/>
    <w:pPr>
      <w:ind w:leftChars="400"/>
    </w:pPr>
    <w:rPr>
      <w:rFonts w:ascii="Times New Roman" w:hAnsi="Times New Roman" w:eastAsia="SimSun" w:cs="Times New Roman"/>
      <w:sz w:val="20"/>
      <w:szCs w:val="20"/>
    </w:rPr>
  </w:style>
  <w:style w:type="character" w:customStyle="1" w:styleId="32">
    <w:name w:val="Heading 1 Char"/>
    <w:link w:val="2"/>
    <w:qFormat/>
    <w:uiPriority w:val="0"/>
    <w:rPr>
      <w:rFonts w:ascii="Times New Roman" w:hAnsi="Times New Roman" w:eastAsia="SimSun" w:cstheme="minorBidi"/>
      <w:b/>
      <w:kern w:val="44"/>
      <w:sz w:val="44"/>
    </w:rPr>
  </w:style>
  <w:style w:type="paragraph" w:styleId="33">
    <w:name w:val="List Paragraph"/>
    <w:basedOn w:val="1"/>
    <w:qFormat/>
    <w:uiPriority w:val="34"/>
    <w:pPr>
      <w:ind w:left="720"/>
      <w:contextualSpacing/>
    </w:pPr>
  </w:style>
  <w:style w:type="character" w:customStyle="1" w:styleId="34">
    <w:name w:val="Heading 3 Char"/>
    <w:link w:val="4"/>
    <w:uiPriority w:val="0"/>
    <w:rPr>
      <w:rFonts w:ascii="Times New Roman" w:hAnsi="Times New Roman" w:eastAsia="SimSun" w:cstheme="minorBidi"/>
      <w:b/>
      <w:kern w:val="2"/>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AppData\Local\Kingsoft\WPS%20Office\12.2.0.18607\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63</Words>
  <Characters>230</Characters>
  <Lines>0</Lines>
  <Paragraphs>0</Paragraphs>
  <TotalTime>50</TotalTime>
  <ScaleCrop>false</ScaleCrop>
  <LinksUpToDate>false</LinksUpToDate>
  <CharactersWithSpaces>283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2024-10-29T13:54:00Z</dcterms:created>
  <dc:creator>Windows</dc:creator>
  <cp:lastModifiedBy>Hoàng Sói</cp:lastModifiedBy>
  <dcterms:modified xsi:type="dcterms:W3CDTF">2026-09-16T01:13:04Z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01ABD45F046243618523A1A3D0BEFC0A_13</vt:lpwstr>
  </property>
  <property fmtid="{D5CDD505-2E9C-101B-9397-08002B2CF9AE}" pid="4" name="KSOTemplateDocerSaveRecord">
    <vt:lpwstr>eyJoZGlkIjoiMmQzMjVkN2RmYTYxMjFiYjExN2M1YWQ5NzVjM2NmMGQiLCJ1c2VySWQiOiI4ODEzNDA0NjAwMTM5In0=</vt:lpwstr>
  </property>
</Properties>
</file>